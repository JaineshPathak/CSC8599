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D2A62" w14:textId="60A29E67" w:rsidR="001C2EB9" w:rsidRPr="001C2EB9" w:rsidRDefault="004D0A50" w:rsidP="001C2EB9">
      <w:pPr>
        <w:pStyle w:val="Titledocument"/>
        <w:rPr>
          <w:rStyle w:val="FirstName"/>
          <w:bCs/>
          <w14:ligatures w14:val="standard"/>
        </w:rPr>
        <w:sectPr w:rsidR="001C2EB9" w:rsidRPr="001C2EB9"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Real-time Graphical Techniques</w:t>
      </w:r>
    </w:p>
    <w:p w14:paraId="124A2842" w14:textId="782527D5" w:rsidR="001C2EB9" w:rsidRPr="001C2EB9" w:rsidRDefault="001C2EB9" w:rsidP="001C2EB9">
      <w:pPr>
        <w:pStyle w:val="Authors"/>
        <w:rPr>
          <w:rStyle w:val="FirstName"/>
        </w:rPr>
      </w:pPr>
      <w:r w:rsidRPr="001C2EB9">
        <w:rPr>
          <w:rStyle w:val="FirstName"/>
        </w:rPr>
        <w:t>https://youtu.be/8PBi2Nxfmbo</w:t>
      </w:r>
    </w:p>
    <w:p w14:paraId="062FDC7E" w14:textId="542ABCAA" w:rsidR="00586A35" w:rsidRPr="00586A35" w:rsidRDefault="00006C01" w:rsidP="001C2EB9">
      <w:pPr>
        <w:pStyle w:val="Authors"/>
      </w:pPr>
      <w:r>
        <w:rPr>
          <w:rStyle w:val="FirstName"/>
        </w:rPr>
        <w:t>Jainesh Pathak</w:t>
      </w:r>
      <w:r w:rsidR="00586A35" w:rsidRPr="00586A35">
        <w:br/>
      </w:r>
      <w:r w:rsidR="00B645D5">
        <w:rPr>
          <w:rStyle w:val="OrgDiv"/>
          <w:color w:val="auto"/>
        </w:rPr>
        <w:t>August</w:t>
      </w:r>
      <w:r>
        <w:rPr>
          <w:rStyle w:val="OrgDiv"/>
          <w:color w:val="auto"/>
        </w:rPr>
        <w:t xml:space="preserve"> 2023</w:t>
      </w:r>
      <w:r w:rsidR="00586A35" w:rsidRPr="00586A35">
        <w:rPr>
          <w:rStyle w:val="OrgName"/>
          <w:color w:val="auto"/>
        </w:rPr>
        <w:br/>
        <w:t xml:space="preserve"> </w:t>
      </w:r>
      <w:r w:rsidR="00467A37">
        <w:rPr>
          <w:rStyle w:val="OrgName"/>
          <w:color w:val="auto"/>
        </w:rPr>
        <w:t>School of Computing Science</w:t>
      </w:r>
      <w:r w:rsidR="00586A35" w:rsidRPr="00586A35">
        <w:rPr>
          <w:rStyle w:val="OrgName"/>
          <w:color w:val="auto"/>
        </w:rPr>
        <w:br/>
      </w:r>
      <w:r>
        <w:rPr>
          <w:rStyle w:val="City"/>
        </w:rPr>
        <w:t>Newcastle University</w:t>
      </w:r>
      <w:r w:rsidR="00586A35" w:rsidRPr="00586A35">
        <w:br/>
        <w:t xml:space="preserve"> </w:t>
      </w:r>
      <w:r>
        <w:rPr>
          <w:rStyle w:val="Email"/>
          <w:color w:val="auto"/>
        </w:rPr>
        <w:t>J.P.Pathak2@newcastle.ac.uk</w:t>
      </w:r>
    </w:p>
    <w:p w14:paraId="09A4E0C3" w14:textId="14F2FF7B" w:rsidR="001C2EB9" w:rsidRPr="00586A35" w:rsidRDefault="001C2EB9" w:rsidP="00694749">
      <w:pPr>
        <w:pStyle w:val="AbsHead"/>
        <w:rPr>
          <w14:ligatures w14:val="standard"/>
        </w:rPr>
        <w:sectPr w:rsidR="001C2EB9"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r>
        <w:rPr>
          <w14:ligatures w14:val="standard"/>
        </w:rPr>
        <w:tab/>
      </w:r>
      <w:r>
        <w:rPr>
          <w14:ligatures w14:val="standard"/>
        </w:rPr>
        <w:tab/>
      </w:r>
      <w:r>
        <w:rPr>
          <w14:ligatures w14:val="standard"/>
        </w:rPr>
        <w:tab/>
      </w:r>
    </w:p>
    <w:p w14:paraId="154F47AC" w14:textId="77777777" w:rsidR="0007392C" w:rsidRPr="00586A35" w:rsidRDefault="007A502C" w:rsidP="00694749">
      <w:pPr>
        <w:pStyle w:val="AbsHead"/>
        <w:rPr>
          <w14:ligatures w14:val="standard"/>
        </w:rPr>
      </w:pPr>
      <w:r w:rsidRPr="00586A35">
        <w:rPr>
          <w14:ligatures w14:val="standard"/>
        </w:rPr>
        <w:t>ABSTRACT</w:t>
      </w:r>
    </w:p>
    <w:p w14:paraId="6CD0A03F" w14:textId="2747A886" w:rsidR="0014244B" w:rsidRDefault="00CC1F18" w:rsidP="007A502C">
      <w:pPr>
        <w:pStyle w:val="Abstract"/>
        <w:rPr>
          <w14:ligatures w14:val="standard"/>
        </w:rPr>
      </w:pPr>
      <w:r>
        <w:rPr>
          <w14:ligatures w14:val="standard"/>
        </w:rPr>
        <w:t>Lighting physics in the real world is</w:t>
      </w:r>
      <w:r w:rsidR="000C34D9">
        <w:rPr>
          <w14:ligatures w14:val="standard"/>
        </w:rPr>
        <w:t xml:space="preserve"> complex</w:t>
      </w:r>
      <w:r>
        <w:rPr>
          <w14:ligatures w14:val="standard"/>
        </w:rPr>
        <w:t xml:space="preserve"> and too much expensive for the processor to handle such computations.  </w:t>
      </w:r>
      <w:r w:rsidR="00F42BF8">
        <w:rPr>
          <w14:ligatures w14:val="standard"/>
        </w:rPr>
        <w:t xml:space="preserve">The </w:t>
      </w:r>
      <w:r w:rsidR="00D4366E">
        <w:rPr>
          <w14:ligatures w14:val="standard"/>
        </w:rPr>
        <w:t>department</w:t>
      </w:r>
      <w:r w:rsidR="00F42BF8">
        <w:rPr>
          <w14:ligatures w14:val="standard"/>
        </w:rPr>
        <w:t xml:space="preserve"> of computer graphics has undergone </w:t>
      </w:r>
      <w:r>
        <w:rPr>
          <w14:ligatures w14:val="standard"/>
        </w:rPr>
        <w:t>numerous transformations and revolutionized the way computer generated images are produced and perceived</w:t>
      </w:r>
      <w:r w:rsidR="007715F7">
        <w:rPr>
          <w14:ligatures w14:val="standard"/>
        </w:rPr>
        <w:t xml:space="preserve"> from drawing</w:t>
      </w:r>
      <w:r w:rsidR="00D4366E">
        <w:rPr>
          <w14:ligatures w14:val="standard"/>
        </w:rPr>
        <w:t xml:space="preserve"> 2D</w:t>
      </w:r>
      <w:r w:rsidR="007715F7">
        <w:rPr>
          <w14:ligatures w14:val="standard"/>
        </w:rPr>
        <w:t xml:space="preserve"> lines to drawing complex 3D geometry with the help of fast parallel processing of the GPU.</w:t>
      </w:r>
    </w:p>
    <w:p w14:paraId="4552033B" w14:textId="75A62BCB" w:rsidR="007715F7" w:rsidRDefault="007715F7" w:rsidP="007A502C">
      <w:pPr>
        <w:pStyle w:val="Abstract"/>
        <w:rPr>
          <w14:ligatures w14:val="standard"/>
        </w:rPr>
      </w:pPr>
      <w:r>
        <w:rPr>
          <w14:ligatures w14:val="standard"/>
        </w:rPr>
        <w:t xml:space="preserve">One such transformative shift is the introduction and widespread adoption of Physically Based Rendering (PBR) which tries to bridge the gap between virtual and physical </w:t>
      </w:r>
      <w:r w:rsidR="00D4366E">
        <w:rPr>
          <w14:ligatures w14:val="standard"/>
        </w:rPr>
        <w:t>reality, and which</w:t>
      </w:r>
      <w:r>
        <w:rPr>
          <w14:ligatures w14:val="standard"/>
        </w:rPr>
        <w:t xml:space="preserve"> is basically the approximation of the </w:t>
      </w:r>
      <w:r w:rsidR="00D4366E">
        <w:rPr>
          <w14:ligatures w14:val="standard"/>
        </w:rPr>
        <w:t>real-world lighting physics in the computer world. PBR’s core components works on the utilization of microfacet theory, Fresnel equations and</w:t>
      </w:r>
      <w:r w:rsidR="00B46D8A">
        <w:rPr>
          <w14:ligatures w14:val="standard"/>
        </w:rPr>
        <w:t xml:space="preserve"> a special function called BRDF and</w:t>
      </w:r>
      <w:r w:rsidR="00D4366E">
        <w:rPr>
          <w14:ligatures w14:val="standard"/>
        </w:rPr>
        <w:t xml:space="preserve"> doesn’t violate the law of energy conservation.</w:t>
      </w:r>
      <w:r w:rsidR="008A56FD">
        <w:rPr>
          <w14:ligatures w14:val="standard"/>
        </w:rPr>
        <w:t xml:space="preserve"> For PBR to work at perfectly, the image needs to gamma corrected. While generating images from different light sources is good, it can be further augmented using Image-based Lighting or IBL which takes the light information from a single texture.</w:t>
      </w:r>
    </w:p>
    <w:p w14:paraId="10646D29" w14:textId="17C45792" w:rsidR="00CE5AA6" w:rsidRDefault="00D4366E" w:rsidP="007A502C">
      <w:pPr>
        <w:pStyle w:val="Abstract"/>
        <w:rPr>
          <w14:ligatures w14:val="standard"/>
        </w:rPr>
      </w:pPr>
      <w:r>
        <w:rPr>
          <w14:ligatures w14:val="standard"/>
        </w:rPr>
        <w:t>Although, PBR is part of lighting calculations which generates beautiful images. Those images can be further enhanced using the term called Post Processing</w:t>
      </w:r>
      <w:r w:rsidR="00CE5AA6">
        <w:rPr>
          <w14:ligatures w14:val="standard"/>
        </w:rPr>
        <w:t>. There are quite many post processing effects whose functions differ from other effects like Bloom, Vignette, Ambient Occlusion, Motion Blur, Auto Exposure, Depth of Field, etc.</w:t>
      </w:r>
      <w:r w:rsidR="008A56FD">
        <w:rPr>
          <w14:ligatures w14:val="standard"/>
        </w:rPr>
        <w:t xml:space="preserve"> </w:t>
      </w:r>
      <w:r w:rsidR="00CE5AA6">
        <w:rPr>
          <w14:ligatures w14:val="standard"/>
        </w:rPr>
        <w:t>Post Processing is heavily used in</w:t>
      </w:r>
      <w:r w:rsidR="008A56FD">
        <w:rPr>
          <w14:ligatures w14:val="standard"/>
        </w:rPr>
        <w:t xml:space="preserve"> static images</w:t>
      </w:r>
      <w:r w:rsidR="00CE5AA6">
        <w:rPr>
          <w14:ligatures w14:val="standard"/>
        </w:rPr>
        <w:t xml:space="preserve"> video games and visual effects of movies. </w:t>
      </w:r>
    </w:p>
    <w:p w14:paraId="76FEB0CE" w14:textId="0AA67958" w:rsidR="00D4366E" w:rsidRDefault="00D4366E" w:rsidP="007A502C">
      <w:pPr>
        <w:pStyle w:val="Abstract"/>
        <w:rPr>
          <w14:ligatures w14:val="standard"/>
        </w:rPr>
      </w:pPr>
      <w:r>
        <w:rPr>
          <w14:ligatures w14:val="standard"/>
        </w:rPr>
        <w:t xml:space="preserve">This report serves as a </w:t>
      </w:r>
      <w:r w:rsidR="00CA402E">
        <w:rPr>
          <w14:ligatures w14:val="standard"/>
        </w:rPr>
        <w:t>demonstration</w:t>
      </w:r>
      <w:r>
        <w:rPr>
          <w14:ligatures w14:val="standard"/>
        </w:rPr>
        <w:t xml:space="preserve"> of PBR</w:t>
      </w:r>
      <w:r w:rsidR="00D24FA3">
        <w:rPr>
          <w14:ligatures w14:val="standard"/>
        </w:rPr>
        <w:t xml:space="preserve"> explaining the algorithms in-depth, investigating factors like roughness</w:t>
      </w:r>
      <w:r w:rsidR="003B263B">
        <w:rPr>
          <w14:ligatures w14:val="standard"/>
        </w:rPr>
        <w:t>,</w:t>
      </w:r>
      <w:r w:rsidR="006A5D9A">
        <w:rPr>
          <w14:ligatures w14:val="standard"/>
        </w:rPr>
        <w:t xml:space="preserve"> material surface properties,</w:t>
      </w:r>
      <w:r w:rsidR="003B263B">
        <w:rPr>
          <w14:ligatures w14:val="standard"/>
        </w:rPr>
        <w:t xml:space="preserve"> view direction, and few</w:t>
      </w:r>
      <w:r w:rsidR="00CE5AA6">
        <w:rPr>
          <w14:ligatures w14:val="standard"/>
        </w:rPr>
        <w:t xml:space="preserve"> Post Processing effects</w:t>
      </w:r>
      <w:r w:rsidR="003B263B">
        <w:rPr>
          <w14:ligatures w14:val="standard"/>
        </w:rPr>
        <w:t xml:space="preserve"> like Bloom, SSAO, Vignette. Lastly, it</w:t>
      </w:r>
      <w:r w:rsidR="00CE5AA6">
        <w:rPr>
          <w14:ligatures w14:val="standard"/>
        </w:rPr>
        <w:t xml:space="preserve"> will also do comparison</w:t>
      </w:r>
      <w:r w:rsidR="003B263B">
        <w:rPr>
          <w14:ligatures w14:val="standard"/>
        </w:rPr>
        <w:t xml:space="preserve"> of PBR</w:t>
      </w:r>
      <w:r w:rsidR="00CE5AA6">
        <w:rPr>
          <w14:ligatures w14:val="standard"/>
        </w:rPr>
        <w:t xml:space="preserve"> with other well-known shading effects used in the industry</w:t>
      </w:r>
      <w:r w:rsidR="003B263B">
        <w:rPr>
          <w14:ligatures w14:val="standard"/>
        </w:rPr>
        <w:t xml:space="preserve"> like Disney’s Principled BSDF, Oren-Nayar and Phong shading.</w:t>
      </w:r>
    </w:p>
    <w:p w14:paraId="675739F5" w14:textId="77777777" w:rsidR="00CD0BC3" w:rsidRDefault="00CD0BC3" w:rsidP="007A502C">
      <w:pPr>
        <w:pStyle w:val="Abstract"/>
        <w:rPr>
          <w14:ligatures w14:val="standard"/>
        </w:rPr>
      </w:pPr>
    </w:p>
    <w:p w14:paraId="375C60B2" w14:textId="64878A53" w:rsidR="00CD0BC3" w:rsidRDefault="00CD0BC3" w:rsidP="007A502C">
      <w:pPr>
        <w:pStyle w:val="Abstract"/>
        <w:rPr>
          <w:b/>
          <w:bCs/>
          <w:sz w:val="22"/>
          <w:szCs w:val="28"/>
          <w14:ligatures w14:val="standard"/>
        </w:rPr>
      </w:pPr>
      <w:r w:rsidRPr="00CD0BC3">
        <w:rPr>
          <w:b/>
          <w:bCs/>
          <w:sz w:val="22"/>
          <w:szCs w:val="28"/>
          <w14:ligatures w14:val="standard"/>
        </w:rPr>
        <w:t>KEYWORDS</w:t>
      </w:r>
    </w:p>
    <w:p w14:paraId="3ED28FE2" w14:textId="5C7F048C" w:rsidR="00CD0BC3" w:rsidRDefault="00CD0BC3" w:rsidP="007A502C">
      <w:pPr>
        <w:pStyle w:val="Abstract"/>
        <w:rPr>
          <w:lang w:eastAsia="it-IT"/>
          <w14:ligatures w14:val="standard"/>
        </w:rPr>
      </w:pPr>
      <w:r>
        <w:rPr>
          <w:lang w:eastAsia="it-IT"/>
          <w14:ligatures w14:val="standard"/>
        </w:rPr>
        <w:t>PBR</w:t>
      </w:r>
      <w:r w:rsidR="007D7728">
        <w:rPr>
          <w:lang w:eastAsia="it-IT"/>
          <w14:ligatures w14:val="standard"/>
        </w:rPr>
        <w:t>;</w:t>
      </w:r>
      <w:r>
        <w:rPr>
          <w:lang w:eastAsia="it-IT"/>
          <w14:ligatures w14:val="standard"/>
        </w:rPr>
        <w:t xml:space="preserve"> BRDF</w:t>
      </w:r>
      <w:r w:rsidR="007D7728">
        <w:rPr>
          <w:lang w:eastAsia="it-IT"/>
          <w14:ligatures w14:val="standard"/>
        </w:rPr>
        <w:t>;</w:t>
      </w:r>
      <w:r>
        <w:rPr>
          <w:lang w:eastAsia="it-IT"/>
          <w14:ligatures w14:val="standard"/>
        </w:rPr>
        <w:t xml:space="preserve"> Lighting</w:t>
      </w:r>
      <w:r w:rsidR="007D7728">
        <w:rPr>
          <w:lang w:eastAsia="it-IT"/>
          <w14:ligatures w14:val="standard"/>
        </w:rPr>
        <w:t>;</w:t>
      </w:r>
      <w:r>
        <w:rPr>
          <w:lang w:eastAsia="it-IT"/>
          <w14:ligatures w14:val="standard"/>
        </w:rPr>
        <w:t xml:space="preserve"> </w:t>
      </w:r>
      <w:r w:rsidR="00AA1E43">
        <w:rPr>
          <w:lang w:eastAsia="it-IT"/>
          <w14:ligatures w14:val="standard"/>
        </w:rPr>
        <w:t>Irradiance</w:t>
      </w:r>
      <w:r w:rsidR="00007681">
        <w:rPr>
          <w:lang w:eastAsia="it-IT"/>
          <w14:ligatures w14:val="standard"/>
        </w:rPr>
        <w:t>; Shad</w:t>
      </w:r>
      <w:r w:rsidR="00F42BF8">
        <w:rPr>
          <w:lang w:eastAsia="it-IT"/>
          <w14:ligatures w14:val="standard"/>
        </w:rPr>
        <w:t>ers</w:t>
      </w:r>
      <w:r w:rsidR="0064793A">
        <w:rPr>
          <w:lang w:eastAsia="it-IT"/>
          <w14:ligatures w14:val="standard"/>
        </w:rPr>
        <w:t xml:space="preserve">; Diffuse; </w:t>
      </w:r>
      <w:r w:rsidR="00390A61">
        <w:rPr>
          <w:lang w:eastAsia="it-IT"/>
          <w14:ligatures w14:val="standard"/>
        </w:rPr>
        <w:t>Specular; Post-Process</w:t>
      </w:r>
    </w:p>
    <w:p w14:paraId="566C7D25" w14:textId="77777777" w:rsidR="00CA402E" w:rsidRPr="00CD0BC3" w:rsidRDefault="00CA402E" w:rsidP="007A502C">
      <w:pPr>
        <w:pStyle w:val="Abstract"/>
        <w:rPr>
          <w:lang w:eastAsia="it-IT"/>
          <w14:ligatures w14:val="standard"/>
        </w:rPr>
      </w:pPr>
    </w:p>
    <w:p w14:paraId="5EE5F9F8" w14:textId="26D2F355" w:rsidR="00FF19E7" w:rsidRDefault="00790675" w:rsidP="00790675">
      <w:pPr>
        <w:pStyle w:val="Abstract"/>
        <w:rPr>
          <w:b/>
          <w:bCs/>
          <w:sz w:val="22"/>
          <w:lang w:eastAsia="it-IT"/>
          <w14:ligatures w14:val="standard"/>
        </w:rPr>
      </w:pPr>
      <w:r>
        <w:rPr>
          <w:b/>
          <w:bCs/>
          <w:sz w:val="22"/>
          <w:lang w:eastAsia="it-IT"/>
          <w14:ligatures w14:val="standard"/>
        </w:rPr>
        <w:t xml:space="preserve">1 </w:t>
      </w:r>
      <w:r w:rsidR="00FF19E7">
        <w:rPr>
          <w:b/>
          <w:bCs/>
          <w:sz w:val="22"/>
          <w:lang w:eastAsia="it-IT"/>
          <w14:ligatures w14:val="standard"/>
        </w:rPr>
        <w:t>INTRODUCTION</w:t>
      </w:r>
    </w:p>
    <w:p w14:paraId="69D11689" w14:textId="12BAED5F" w:rsidR="00FF19E7" w:rsidRDefault="00FF19E7" w:rsidP="00DE1830">
      <w:pPr>
        <w:pStyle w:val="Abstract"/>
        <w:rPr>
          <w:szCs w:val="18"/>
          <w:lang w:eastAsia="it-IT"/>
          <w14:ligatures w14:val="standard"/>
        </w:rPr>
      </w:pPr>
      <w:r>
        <w:rPr>
          <w14:ligatures w14:val="standard"/>
        </w:rPr>
        <w:t>In computer graphics, lighting plays a vital role of making the player/viewer believe the realism of the digital worlds. In old arcade style games like Pac-Man, Wolfenstein 3D, lighting was non-existent, and player can see the whole level or map even at huge distance (E.g., A corridor in Wolfenstein 3D). Even if expensive lighting algorithms existed, the CPUs of that era were not powerful enough to handle those lighting calculations in real time.</w:t>
      </w:r>
      <w:r w:rsidR="00CD440C">
        <w:rPr>
          <w14:ligatures w14:val="standard"/>
        </w:rPr>
        <w:t xml:space="preserve"> </w:t>
      </w:r>
      <w:r w:rsidR="00E5561D">
        <w:rPr>
          <w:szCs w:val="18"/>
          <w:lang w:eastAsia="it-IT"/>
          <w14:ligatures w14:val="standard"/>
        </w:rPr>
        <w:t>Later, as CPUs and GPUs bec</w:t>
      </w:r>
      <w:r w:rsidR="006D4E96">
        <w:rPr>
          <w:szCs w:val="18"/>
          <w:lang w:eastAsia="it-IT"/>
          <w14:ligatures w14:val="standard"/>
        </w:rPr>
        <w:t>a</w:t>
      </w:r>
      <w:r w:rsidR="00E5561D">
        <w:rPr>
          <w:szCs w:val="18"/>
          <w:lang w:eastAsia="it-IT"/>
          <w14:ligatures w14:val="standard"/>
        </w:rPr>
        <w:t>me more powerful</w:t>
      </w:r>
      <w:r w:rsidR="006D4E96">
        <w:rPr>
          <w:szCs w:val="18"/>
          <w:lang w:eastAsia="it-IT"/>
          <w14:ligatures w14:val="standard"/>
        </w:rPr>
        <w:t>, the simulation of</w:t>
      </w:r>
      <w:r w:rsidR="00E5561D">
        <w:rPr>
          <w:szCs w:val="18"/>
          <w:lang w:eastAsia="it-IT"/>
          <w14:ligatures w14:val="standard"/>
        </w:rPr>
        <w:t xml:space="preserve"> realistic lighting also became possible</w:t>
      </w:r>
      <w:r w:rsidR="00CD440C">
        <w:rPr>
          <w:szCs w:val="18"/>
          <w:lang w:eastAsia="it-IT"/>
          <w14:ligatures w14:val="standard"/>
        </w:rPr>
        <w:t xml:space="preserve"> by exploiting the parallel processing power of the GPUs.</w:t>
      </w:r>
    </w:p>
    <w:p w14:paraId="28310F82" w14:textId="52B3DB06" w:rsidR="00CD440C" w:rsidRDefault="00CD440C" w:rsidP="00DE1830">
      <w:pPr>
        <w:pStyle w:val="Abstract"/>
        <w:rPr>
          <w:szCs w:val="18"/>
          <w:lang w:eastAsia="it-IT"/>
          <w14:ligatures w14:val="standard"/>
        </w:rPr>
      </w:pPr>
      <w:r>
        <w:rPr>
          <w:szCs w:val="18"/>
          <w:lang w:eastAsia="it-IT"/>
          <w14:ligatures w14:val="standard"/>
        </w:rPr>
        <w:t>The foundations of PBR needs to be properly explained before diving straight into the rendering equations. Shirley [1] explains those basic foundations by first stating that PBR normally has three distinct goals:</w:t>
      </w:r>
    </w:p>
    <w:p w14:paraId="58E665A5" w14:textId="4B506488" w:rsidR="00CD440C" w:rsidRPr="00CD440C" w:rsidRDefault="00CD440C" w:rsidP="00CD440C">
      <w:pPr>
        <w:pStyle w:val="Abstract"/>
        <w:numPr>
          <w:ilvl w:val="0"/>
          <w:numId w:val="25"/>
        </w:numPr>
        <w:rPr>
          <w14:ligatures w14:val="standard"/>
        </w:rPr>
      </w:pPr>
      <w:r>
        <w:rPr>
          <w:szCs w:val="18"/>
          <w:lang w:eastAsia="it-IT"/>
          <w14:ligatures w14:val="standard"/>
        </w:rPr>
        <w:t>Predictive Rendering means the computer image result matches the scene which is used in design and simulation applications.</w:t>
      </w:r>
    </w:p>
    <w:p w14:paraId="662D96E3" w14:textId="32AB4872" w:rsidR="00CD440C" w:rsidRPr="00CD440C" w:rsidRDefault="00CD440C" w:rsidP="00CD440C">
      <w:pPr>
        <w:pStyle w:val="Abstract"/>
        <w:numPr>
          <w:ilvl w:val="0"/>
          <w:numId w:val="25"/>
        </w:numPr>
        <w:rPr>
          <w14:ligatures w14:val="standard"/>
        </w:rPr>
      </w:pPr>
      <w:r>
        <w:rPr>
          <w:szCs w:val="18"/>
          <w:lang w:eastAsia="it-IT"/>
          <w14:ligatures w14:val="standard"/>
        </w:rPr>
        <w:t>Plausible Rendering where the image result is close to real world but can be bit incorrect and is used in video games and movies.</w:t>
      </w:r>
    </w:p>
    <w:p w14:paraId="6CABA6FC" w14:textId="13E64480" w:rsidR="00CD440C" w:rsidRPr="006D4E96" w:rsidRDefault="00CD440C" w:rsidP="00CD440C">
      <w:pPr>
        <w:pStyle w:val="Abstract"/>
        <w:numPr>
          <w:ilvl w:val="0"/>
          <w:numId w:val="25"/>
        </w:numPr>
        <w:rPr>
          <w14:ligatures w14:val="standard"/>
        </w:rPr>
      </w:pPr>
      <w:r>
        <w:rPr>
          <w14:ligatures w14:val="standard"/>
        </w:rPr>
        <w:t>Visually Rich Rendering where visual richness of reality can be stylized.</w:t>
      </w:r>
    </w:p>
    <w:p w14:paraId="6FED2061" w14:textId="11692727" w:rsidR="00E5561D" w:rsidRPr="00E07FB9" w:rsidRDefault="00E07FB9" w:rsidP="00DE1830">
      <w:pPr>
        <w:pStyle w:val="Abstract"/>
        <w:rPr>
          <w:b/>
          <w:bCs/>
          <w:sz w:val="22"/>
          <w:lang w:eastAsia="it-IT"/>
          <w14:ligatures w14:val="standard"/>
        </w:rPr>
      </w:pPr>
      <w:r>
        <w:rPr>
          <w:b/>
          <w:bCs/>
          <w:sz w:val="22"/>
          <w:lang w:eastAsia="it-IT"/>
          <w14:ligatures w14:val="standard"/>
        </w:rPr>
        <w:t>1.1 Light</w:t>
      </w:r>
    </w:p>
    <w:p w14:paraId="2C90F975" w14:textId="5A046843" w:rsidR="00311EDD" w:rsidRDefault="00E07FB9" w:rsidP="00DE1830">
      <w:pPr>
        <w:pStyle w:val="Abstract"/>
        <w:rPr>
          <w:szCs w:val="18"/>
          <w:lang w:eastAsia="it-IT"/>
          <w14:ligatures w14:val="standard"/>
        </w:rPr>
      </w:pPr>
      <w:r>
        <w:rPr>
          <w:szCs w:val="18"/>
          <w:lang w:eastAsia="it-IT"/>
          <w14:ligatures w14:val="standard"/>
        </w:rPr>
        <w:t>Lights are called Photon. In real-life, a camera has lens and sensors. The sensor has minute elements called pixels which respond differently depending on the direction and wavelengths of photon. However, in rendering to measure to real light properties like its wavelength both single or multiple and mass is not possible. Wavelengths between 390nm and 700nm are part of visible light spectrum that the human eye can see.</w:t>
      </w:r>
      <w:r w:rsidR="00FF5502">
        <w:rPr>
          <w:szCs w:val="18"/>
          <w:lang w:eastAsia="it-IT"/>
          <w14:ligatures w14:val="standard"/>
        </w:rPr>
        <w:t xml:space="preserve"> For this report, it is assumed that a photon contains some energy, wavelength, time, position and direction.</w:t>
      </w:r>
    </w:p>
    <w:p w14:paraId="78331B42" w14:textId="236243BE" w:rsidR="00E07FB9" w:rsidRDefault="00E07FB9" w:rsidP="00DE1830">
      <w:pPr>
        <w:pStyle w:val="Abstract"/>
        <w:rPr>
          <w:szCs w:val="18"/>
          <w:lang w:eastAsia="it-IT"/>
          <w14:ligatures w14:val="standard"/>
        </w:rPr>
      </w:pPr>
      <w:r>
        <w:rPr>
          <w:szCs w:val="18"/>
          <w:lang w:eastAsia="it-IT"/>
          <w14:ligatures w14:val="standard"/>
        </w:rPr>
        <w:t>Directly taking these different wavelengths measures in graphics is not practical</w:t>
      </w:r>
      <w:r w:rsidR="00FF5502">
        <w:rPr>
          <w:szCs w:val="18"/>
          <w:lang w:eastAsia="it-IT"/>
          <w14:ligatures w14:val="standard"/>
        </w:rPr>
        <w:t>. Hence, graphic programmers make use of light colour encoded in the RGB component (Red, Green, Blue) in the range of 0 to 1 for simulating the light.</w:t>
      </w:r>
      <w:r w:rsidR="00FF5502" w:rsidRPr="00FF5502">
        <w:rPr>
          <w:szCs w:val="18"/>
          <w:lang w:eastAsia="it-IT"/>
          <w14:ligatures w14:val="standard"/>
        </w:rPr>
        <w:t xml:space="preserve"> </w:t>
      </w:r>
      <w:r w:rsidR="00FF5502">
        <w:rPr>
          <w:szCs w:val="18"/>
          <w:lang w:eastAsia="it-IT"/>
          <w14:ligatures w14:val="standard"/>
        </w:rPr>
        <w:t>Figure 1 shows the different wavelength of daylight.</w:t>
      </w:r>
    </w:p>
    <w:p w14:paraId="5CD9BF48" w14:textId="5162B098" w:rsidR="00E07FB9" w:rsidRDefault="00E07FB9" w:rsidP="00E07FB9">
      <w:pPr>
        <w:pStyle w:val="Abstract"/>
        <w:jc w:val="center"/>
        <w:rPr>
          <w:szCs w:val="18"/>
          <w:lang w:eastAsia="it-IT"/>
          <w14:ligatures w14:val="standard"/>
        </w:rPr>
      </w:pPr>
      <w:r>
        <w:rPr>
          <w:noProof/>
        </w:rPr>
        <w:lastRenderedPageBreak/>
        <w:drawing>
          <wp:inline distT="0" distB="0" distL="0" distR="0" wp14:anchorId="08165491" wp14:editId="7E850124">
            <wp:extent cx="2588820" cy="1711858"/>
            <wp:effectExtent l="0" t="0" r="2540" b="3175"/>
            <wp:docPr id="10" name="Picture 10" descr="Spectral distribution of day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l distribution of dayligh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2427" cy="1720856"/>
                    </a:xfrm>
                    <a:prstGeom prst="rect">
                      <a:avLst/>
                    </a:prstGeom>
                    <a:noFill/>
                    <a:ln>
                      <a:noFill/>
                    </a:ln>
                  </pic:spPr>
                </pic:pic>
              </a:graphicData>
            </a:graphic>
          </wp:inline>
        </w:drawing>
      </w:r>
    </w:p>
    <w:p w14:paraId="521DA0DE" w14:textId="06B1B196" w:rsidR="00FF5502" w:rsidRDefault="00FF5502" w:rsidP="00E07FB9">
      <w:pPr>
        <w:pStyle w:val="Abstract"/>
        <w:jc w:val="center"/>
        <w:rPr>
          <w:szCs w:val="18"/>
          <w:lang w:eastAsia="it-IT"/>
          <w14:ligatures w14:val="standard"/>
        </w:rPr>
      </w:pPr>
      <w:r>
        <w:rPr>
          <w:b/>
          <w:bCs/>
          <w14:ligatures w14:val="standard"/>
        </w:rPr>
        <w:t>Figure 1:</w:t>
      </w:r>
      <w:r>
        <w:rPr>
          <w:b/>
          <w:bCs/>
          <w14:ligatures w14:val="standard"/>
        </w:rPr>
        <w:t xml:space="preserve"> Wavelength of a daylight</w:t>
      </w:r>
    </w:p>
    <w:p w14:paraId="16C7D629" w14:textId="77777777" w:rsidR="00E07FB9" w:rsidRPr="00E5561D" w:rsidRDefault="00E07FB9" w:rsidP="00DE1830">
      <w:pPr>
        <w:pStyle w:val="Abstract"/>
        <w:rPr>
          <w:szCs w:val="18"/>
          <w:lang w:eastAsia="it-IT"/>
          <w14:ligatures w14:val="standard"/>
        </w:rPr>
      </w:pPr>
    </w:p>
    <w:p w14:paraId="06CAC277" w14:textId="58BA8386" w:rsidR="00DE1830" w:rsidRDefault="00790675" w:rsidP="00790675">
      <w:pPr>
        <w:pStyle w:val="Abstract"/>
        <w:rPr>
          <w:b/>
          <w:bCs/>
          <w:sz w:val="22"/>
          <w:lang w:eastAsia="it-IT"/>
          <w14:ligatures w14:val="standard"/>
        </w:rPr>
      </w:pPr>
      <w:r>
        <w:rPr>
          <w:b/>
          <w:bCs/>
          <w:sz w:val="22"/>
          <w:lang w:eastAsia="it-IT"/>
          <w14:ligatures w14:val="standard"/>
        </w:rPr>
        <w:t xml:space="preserve">2 </w:t>
      </w:r>
      <w:r w:rsidR="00384D13">
        <w:rPr>
          <w:b/>
          <w:bCs/>
          <w:sz w:val="22"/>
          <w:lang w:eastAsia="it-IT"/>
          <w14:ligatures w14:val="standard"/>
        </w:rPr>
        <w:t xml:space="preserve">RELATED </w:t>
      </w:r>
      <w:r w:rsidR="002A7AFE">
        <w:rPr>
          <w:b/>
          <w:bCs/>
          <w:sz w:val="22"/>
          <w:lang w:eastAsia="it-IT"/>
          <w14:ligatures w14:val="standard"/>
        </w:rPr>
        <w:t>WORK</w:t>
      </w:r>
    </w:p>
    <w:p w14:paraId="4C0653E3" w14:textId="20E4815F" w:rsidR="00930F3D" w:rsidRPr="00930F3D" w:rsidRDefault="00790675" w:rsidP="00790675">
      <w:pPr>
        <w:pStyle w:val="Head2"/>
      </w:pPr>
      <w:r>
        <w:t xml:space="preserve">2.1 </w:t>
      </w:r>
      <w:r w:rsidR="00930F3D">
        <w:t>Lighting in old video games</w:t>
      </w:r>
    </w:p>
    <w:p w14:paraId="60A71F1A" w14:textId="265C683E" w:rsidR="00AE7A48" w:rsidRDefault="00E5338E" w:rsidP="007A502C">
      <w:pPr>
        <w:pStyle w:val="Abstract"/>
        <w:rPr>
          <w14:ligatures w14:val="standard"/>
        </w:rPr>
      </w:pPr>
      <w:r>
        <w:rPr>
          <w14:ligatures w14:val="standard"/>
        </w:rPr>
        <w:t>One of the greatest games of all time – Doom</w:t>
      </w:r>
      <w:r w:rsidR="00930F3D">
        <w:rPr>
          <w14:ligatures w14:val="standard"/>
        </w:rPr>
        <w:t xml:space="preserve"> and others like Heretic, Hexen</w:t>
      </w:r>
      <w:r>
        <w:rPr>
          <w14:ligatures w14:val="standard"/>
        </w:rPr>
        <w:t xml:space="preserve"> did show some sort of dynamic lighting although not realistic which is called Sector-based lighting. In Doom game, the world is divided into sectors which are made by connecting line segments to form a polygon. Every sector had different properties like floor, ceiling, texture and most importantly the light levels. Every sector had a light level ranging from 0-255 with 0 being dark and 255 being very bright.</w:t>
      </w:r>
    </w:p>
    <w:p w14:paraId="2F5035C2" w14:textId="56047C26" w:rsidR="00930F3D" w:rsidRDefault="00E5338E" w:rsidP="00AE58AB">
      <w:pPr>
        <w:pStyle w:val="Abstract"/>
        <w:rPr>
          <w14:ligatures w14:val="standard"/>
        </w:rPr>
      </w:pPr>
      <w:r>
        <w:rPr>
          <w14:ligatures w14:val="standard"/>
        </w:rPr>
        <w:t>Lighting</w:t>
      </w:r>
      <w:r w:rsidR="00AE58AB">
        <w:rPr>
          <w14:ligatures w14:val="standard"/>
        </w:rPr>
        <w:t xml:space="preserve"> attenuation</w:t>
      </w:r>
      <w:r>
        <w:rPr>
          <w14:ligatures w14:val="standard"/>
        </w:rPr>
        <w:t xml:space="preserve"> computations were done such that the light travel from one sector to its ad</w:t>
      </w:r>
      <w:r w:rsidR="00AE58AB">
        <w:rPr>
          <w14:ligatures w14:val="standard"/>
        </w:rPr>
        <w:t>jacent sectors and based on the distance of how much it traveled, the light level of current sector will be slowly attenuated.</w:t>
      </w:r>
      <w:r w:rsidR="00AE58AB" w:rsidRPr="00AE58AB">
        <w:rPr>
          <w14:ligatures w14:val="standard"/>
        </w:rPr>
        <w:t xml:space="preserve"> </w:t>
      </w:r>
      <w:r w:rsidR="00AE58AB">
        <w:rPr>
          <w14:ligatures w14:val="standard"/>
        </w:rPr>
        <w:t xml:space="preserve">It did support additional light sources like lamp for doing light computation for that sector and its </w:t>
      </w:r>
      <w:r w:rsidR="00B64EEB">
        <w:rPr>
          <w14:ligatures w14:val="standard"/>
        </w:rPr>
        <w:t>adjacent</w:t>
      </w:r>
      <w:r w:rsidR="007D7728">
        <w:rPr>
          <w14:ligatures w14:val="standard"/>
        </w:rPr>
        <w:t xml:space="preserve"> ones</w:t>
      </w:r>
      <w:r w:rsidR="00AE58AB">
        <w:rPr>
          <w14:ligatures w14:val="standard"/>
        </w:rPr>
        <w:t>.</w:t>
      </w:r>
    </w:p>
    <w:p w14:paraId="051B946D" w14:textId="41F8E703" w:rsidR="00E60B5B" w:rsidRPr="00E60B5B" w:rsidRDefault="00790675" w:rsidP="00790675">
      <w:pPr>
        <w:pStyle w:val="Head3"/>
      </w:pPr>
      <w:r>
        <w:t xml:space="preserve">2.1.1 </w:t>
      </w:r>
      <w:r w:rsidR="00E60B5B">
        <w:t>Light Diminishing</w:t>
      </w:r>
    </w:p>
    <w:p w14:paraId="58F855ED" w14:textId="682BA5FD" w:rsidR="007F055E" w:rsidRDefault="00930F3D" w:rsidP="007F055E">
      <w:pPr>
        <w:pStyle w:val="Abstract"/>
        <w:rPr>
          <w14:ligatures w14:val="standard"/>
        </w:rPr>
      </w:pPr>
      <w:r>
        <w:rPr>
          <w14:ligatures w14:val="standard"/>
        </w:rPr>
        <w:t xml:space="preserve">Another fine addition to lighting Doom introduced in “Light </w:t>
      </w:r>
      <w:r w:rsidR="007F055E">
        <w:rPr>
          <w14:ligatures w14:val="standard"/>
        </w:rPr>
        <w:t>Diminishing</w:t>
      </w:r>
      <w:r>
        <w:rPr>
          <w14:ligatures w14:val="standard"/>
        </w:rPr>
        <w:t xml:space="preserve">”. Where </w:t>
      </w:r>
      <w:r w:rsidR="007F055E">
        <w:rPr>
          <w14:ligatures w14:val="standard"/>
        </w:rPr>
        <w:t>the brightness of the area from the player’s point of view slowly decreases as the distance from the player increases. This did not create any realism as well, but it did create impressive scary atmosphere for the game. This same mechanism was also used to simulate fogs</w:t>
      </w:r>
      <w:r w:rsidR="00D2224F">
        <w:rPr>
          <w14:ligatures w14:val="standard"/>
        </w:rPr>
        <w:t xml:space="preserve"> [1]</w:t>
      </w:r>
      <w:r w:rsidR="001F55FF">
        <w:rPr>
          <w14:ligatures w14:val="standard"/>
        </w:rPr>
        <w:t>.</w:t>
      </w:r>
    </w:p>
    <w:p w14:paraId="61DA8BE8" w14:textId="73E3834A" w:rsidR="007F055E" w:rsidRPr="00835A29" w:rsidRDefault="00790675" w:rsidP="00790675">
      <w:pPr>
        <w:pStyle w:val="Head3"/>
      </w:pPr>
      <w:r>
        <w:t xml:space="preserve">2.1.2 </w:t>
      </w:r>
      <w:r w:rsidR="00DD1F8F">
        <w:t>Colo</w:t>
      </w:r>
      <w:r w:rsidR="00837DC0">
        <w:t>u</w:t>
      </w:r>
      <w:r w:rsidR="00DD1F8F">
        <w:t>rmap implementation</w:t>
      </w:r>
    </w:p>
    <w:p w14:paraId="5CBE7C87" w14:textId="385CB61F" w:rsidR="00835A29" w:rsidRPr="00835A29" w:rsidRDefault="00835A29" w:rsidP="00835A29">
      <w:pPr>
        <w:pStyle w:val="Abstract"/>
        <w:rPr>
          <w14:ligatures w14:val="standard"/>
        </w:rPr>
      </w:pPr>
      <w:r>
        <w:rPr>
          <w14:ligatures w14:val="standard"/>
        </w:rPr>
        <w:t>Before explaining Colo</w:t>
      </w:r>
      <w:r w:rsidR="00837DC0">
        <w:rPr>
          <w14:ligatures w14:val="standard"/>
        </w:rPr>
        <w:t>u</w:t>
      </w:r>
      <w:r>
        <w:rPr>
          <w14:ligatures w14:val="standard"/>
        </w:rPr>
        <w:t xml:space="preserve">rmap, </w:t>
      </w:r>
      <w:r w:rsidR="00E9697D">
        <w:rPr>
          <w14:ligatures w14:val="standard"/>
        </w:rPr>
        <w:t>I</w:t>
      </w:r>
      <w:r>
        <w:rPr>
          <w14:ligatures w14:val="standard"/>
        </w:rPr>
        <w:t xml:space="preserve"> need to</w:t>
      </w:r>
      <w:r w:rsidR="00E9697D">
        <w:rPr>
          <w14:ligatures w14:val="standard"/>
        </w:rPr>
        <w:t xml:space="preserve"> first </w:t>
      </w:r>
      <w:r>
        <w:rPr>
          <w14:ligatures w14:val="standard"/>
        </w:rPr>
        <w:t>explain</w:t>
      </w:r>
      <w:r w:rsidR="00E9697D">
        <w:rPr>
          <w14:ligatures w14:val="standard"/>
        </w:rPr>
        <w:t xml:space="preserve"> what colo</w:t>
      </w:r>
      <w:r w:rsidR="00837DC0">
        <w:rPr>
          <w14:ligatures w14:val="standard"/>
        </w:rPr>
        <w:t>u</w:t>
      </w:r>
      <w:r w:rsidR="00E9697D">
        <w:rPr>
          <w14:ligatures w14:val="standard"/>
        </w:rPr>
        <w:t>r quantization is.</w:t>
      </w:r>
    </w:p>
    <w:p w14:paraId="2C52B71A" w14:textId="3CAD2D32" w:rsidR="00835A29" w:rsidRPr="00E9697D" w:rsidRDefault="00790675" w:rsidP="002A7AFE">
      <w:pPr>
        <w:pStyle w:val="Head4"/>
        <w:ind w:firstLine="0"/>
      </w:pPr>
      <w:r>
        <w:t>2.1.2.1</w:t>
      </w:r>
      <w:r w:rsidR="008B2523">
        <w:t>.</w:t>
      </w:r>
      <w:r>
        <w:t xml:space="preserve"> </w:t>
      </w:r>
      <w:r w:rsidR="00835A29">
        <w:t>Colo</w:t>
      </w:r>
      <w:r w:rsidR="00837DC0">
        <w:t>u</w:t>
      </w:r>
      <w:r w:rsidR="00835A29">
        <w:t>r quantization</w:t>
      </w:r>
    </w:p>
    <w:p w14:paraId="171B302D" w14:textId="4633B68A" w:rsidR="00E9697D" w:rsidRPr="00E9697D" w:rsidRDefault="00E9697D" w:rsidP="00E9697D">
      <w:pPr>
        <w:pStyle w:val="Abstract"/>
        <w:rPr>
          <w14:ligatures w14:val="standard"/>
        </w:rPr>
      </w:pPr>
      <w:r>
        <w:rPr>
          <w14:ligatures w14:val="standard"/>
        </w:rPr>
        <w:t>Quantization in general is an image compression technique which is used to narrow down certain range of values to a single value. This also helps in reducing the file size. Moreover, colo</w:t>
      </w:r>
      <w:r w:rsidR="00837DC0">
        <w:rPr>
          <w14:ligatures w14:val="standard"/>
        </w:rPr>
        <w:t>u</w:t>
      </w:r>
      <w:r>
        <w:rPr>
          <w14:ligatures w14:val="standard"/>
        </w:rPr>
        <w:t>r quantization works by reducing colo</w:t>
      </w:r>
      <w:r w:rsidR="00837DC0">
        <w:rPr>
          <w14:ligatures w14:val="standard"/>
        </w:rPr>
        <w:t>u</w:t>
      </w:r>
      <w:r>
        <w:rPr>
          <w14:ligatures w14:val="standard"/>
        </w:rPr>
        <w:t>rs of the image such that the compressed is visually like its original.</w:t>
      </w:r>
    </w:p>
    <w:p w14:paraId="718C128C" w14:textId="5AA3F8BF" w:rsidR="00DD1F8F" w:rsidRDefault="00DD1F8F" w:rsidP="00DD1F8F">
      <w:pPr>
        <w:pStyle w:val="Abstract"/>
        <w:rPr>
          <w14:ligatures w14:val="standard"/>
        </w:rPr>
      </w:pPr>
      <w:r>
        <w:rPr>
          <w14:ligatures w14:val="standard"/>
        </w:rPr>
        <w:t>In the</w:t>
      </w:r>
      <w:r w:rsidR="00AC1AC4">
        <w:rPr>
          <w14:ligatures w14:val="standard"/>
        </w:rPr>
        <w:t xml:space="preserve"> PC port of</w:t>
      </w:r>
      <w:r>
        <w:rPr>
          <w14:ligatures w14:val="standard"/>
        </w:rPr>
        <w:t xml:space="preserve"> original doom engine, it made use a Colo</w:t>
      </w:r>
      <w:r w:rsidR="00837DC0">
        <w:rPr>
          <w14:ligatures w14:val="standard"/>
        </w:rPr>
        <w:t>u</w:t>
      </w:r>
      <w:r>
        <w:rPr>
          <w14:ligatures w14:val="standard"/>
        </w:rPr>
        <w:t>rmap which is a</w:t>
      </w:r>
      <w:r w:rsidR="00E9697D">
        <w:rPr>
          <w14:ligatures w14:val="standard"/>
        </w:rPr>
        <w:t xml:space="preserve"> colo</w:t>
      </w:r>
      <w:r w:rsidR="00837DC0">
        <w:rPr>
          <w14:ligatures w14:val="standard"/>
        </w:rPr>
        <w:t>u</w:t>
      </w:r>
      <w:r w:rsidR="00E9697D">
        <w:rPr>
          <w14:ligatures w14:val="standard"/>
        </w:rPr>
        <w:t>r quantized</w:t>
      </w:r>
      <w:r>
        <w:rPr>
          <w14:ligatures w14:val="standard"/>
        </w:rPr>
        <w:t xml:space="preserve"> gradient texture which starts from a different colo</w:t>
      </w:r>
      <w:r w:rsidR="00837DC0">
        <w:rPr>
          <w14:ligatures w14:val="standard"/>
        </w:rPr>
        <w:t>u</w:t>
      </w:r>
      <w:r>
        <w:rPr>
          <w14:ligatures w14:val="standard"/>
        </w:rPr>
        <w:t>r starting at top and slowly fades to black colo</w:t>
      </w:r>
      <w:r w:rsidR="00837DC0">
        <w:rPr>
          <w14:ligatures w14:val="standard"/>
        </w:rPr>
        <w:t>u</w:t>
      </w:r>
      <w:r>
        <w:rPr>
          <w14:ligatures w14:val="standard"/>
        </w:rPr>
        <w:t xml:space="preserve">r as </w:t>
      </w:r>
      <w:r>
        <w:rPr>
          <w14:ligatures w14:val="standard"/>
        </w:rPr>
        <w:t>moving down.</w:t>
      </w:r>
      <w:r w:rsidR="00E9697D">
        <w:rPr>
          <w14:ligatures w14:val="standard"/>
        </w:rPr>
        <w:t xml:space="preserve"> It is a precomputed lookup table which was used to fit in the game’s 256-colo</w:t>
      </w:r>
      <w:r w:rsidR="00837DC0">
        <w:rPr>
          <w14:ligatures w14:val="standard"/>
        </w:rPr>
        <w:t>u</w:t>
      </w:r>
      <w:r w:rsidR="00E9697D">
        <w:rPr>
          <w14:ligatures w14:val="standard"/>
        </w:rPr>
        <w:t>r palette. The first 32 levels in the colo</w:t>
      </w:r>
      <w:r w:rsidR="00837DC0">
        <w:rPr>
          <w14:ligatures w14:val="standard"/>
        </w:rPr>
        <w:t>u</w:t>
      </w:r>
      <w:r w:rsidR="00E9697D">
        <w:rPr>
          <w14:ligatures w14:val="standard"/>
        </w:rPr>
        <w:t xml:space="preserve">rmap </w:t>
      </w:r>
      <w:r w:rsidR="00AC1AC4">
        <w:rPr>
          <w14:ligatures w14:val="standard"/>
        </w:rPr>
        <w:t>were</w:t>
      </w:r>
      <w:r w:rsidR="00E9697D">
        <w:rPr>
          <w14:ligatures w14:val="standard"/>
        </w:rPr>
        <w:t xml:space="preserve"> purely dedicated for implementing lighting</w:t>
      </w:r>
      <w:r w:rsidR="00AC1AC4">
        <w:rPr>
          <w14:ligatures w14:val="standard"/>
        </w:rPr>
        <w:t>. See Figure 1 for example.</w:t>
      </w:r>
    </w:p>
    <w:p w14:paraId="226E4480" w14:textId="4E34ABFD" w:rsidR="00AC1AC4" w:rsidRDefault="00AC1AC4" w:rsidP="00DD1F8F">
      <w:pPr>
        <w:pStyle w:val="Abstract"/>
        <w:rPr>
          <w14:ligatures w14:val="standard"/>
        </w:rPr>
      </w:pPr>
      <w:r>
        <w:rPr>
          <w:noProof/>
          <w:lang w:val="en-IN" w:eastAsia="en-IN"/>
        </w:rPr>
        <w:drawing>
          <wp:inline distT="0" distB="0" distL="0" distR="0" wp14:anchorId="309567A8" wp14:editId="6FC4976D">
            <wp:extent cx="2915393" cy="733707"/>
            <wp:effectExtent l="0" t="0" r="0" b="9525"/>
            <wp:docPr id="1" name="Picture 1" descr="Top - Pure Gradient. Bottom - Doom's quantized colo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op - Pure Gradient. Bottom - Doom's quantized colorma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854" cy="736088"/>
                    </a:xfrm>
                    <a:prstGeom prst="rect">
                      <a:avLst/>
                    </a:prstGeom>
                    <a:noFill/>
                    <a:ln>
                      <a:noFill/>
                    </a:ln>
                  </pic:spPr>
                </pic:pic>
              </a:graphicData>
            </a:graphic>
          </wp:inline>
        </w:drawing>
      </w:r>
    </w:p>
    <w:p w14:paraId="55B6EEE3" w14:textId="5F8AAAED" w:rsidR="00AC1AC4" w:rsidRPr="00AC1AC4" w:rsidRDefault="00AC1AC4" w:rsidP="00AC1AC4">
      <w:pPr>
        <w:pStyle w:val="Abstract"/>
        <w:jc w:val="center"/>
        <w:rPr>
          <w:b/>
          <w:bCs/>
          <w14:ligatures w14:val="standard"/>
        </w:rPr>
      </w:pPr>
      <w:r>
        <w:rPr>
          <w:b/>
          <w:bCs/>
          <w14:ligatures w14:val="standard"/>
        </w:rPr>
        <w:t>Figure 1: Top – Pure gradient. Bottom – Doom’s quantized colo</w:t>
      </w:r>
      <w:r w:rsidR="00837DC0">
        <w:rPr>
          <w:b/>
          <w:bCs/>
          <w14:ligatures w14:val="standard"/>
        </w:rPr>
        <w:t>u</w:t>
      </w:r>
      <w:r>
        <w:rPr>
          <w:b/>
          <w:bCs/>
          <w14:ligatures w14:val="standard"/>
        </w:rPr>
        <w:t>rmap light levels</w:t>
      </w:r>
    </w:p>
    <w:p w14:paraId="7BA733DB" w14:textId="3EC7C1E2" w:rsidR="00AE58AB" w:rsidRDefault="00F960F3" w:rsidP="007F055E">
      <w:pPr>
        <w:pStyle w:val="Abstract"/>
        <w:rPr>
          <w14:ligatures w14:val="standard"/>
        </w:rPr>
      </w:pPr>
      <w:r>
        <w:rPr>
          <w14:ligatures w14:val="standard"/>
        </w:rPr>
        <w:t>Overall,</w:t>
      </w:r>
      <w:r w:rsidR="007D7728">
        <w:rPr>
          <w14:ligatures w14:val="standard"/>
        </w:rPr>
        <w:t xml:space="preserve"> the lighting calculations in Doom was simple and not realistic</w:t>
      </w:r>
      <w:r w:rsidR="006A65FF">
        <w:rPr>
          <w14:ligatures w14:val="standard"/>
        </w:rPr>
        <w:t xml:space="preserve">, but it did </w:t>
      </w:r>
      <w:r>
        <w:rPr>
          <w14:ligatures w14:val="standard"/>
        </w:rPr>
        <w:t>bring</w:t>
      </w:r>
      <w:r w:rsidR="006A65FF">
        <w:rPr>
          <w14:ligatures w14:val="standard"/>
        </w:rPr>
        <w:t xml:space="preserve"> immersive gameplay which made the maps </w:t>
      </w:r>
      <w:r w:rsidR="00A87921">
        <w:rPr>
          <w14:ligatures w14:val="standard"/>
        </w:rPr>
        <w:t xml:space="preserve">look and feel </w:t>
      </w:r>
      <w:r w:rsidR="006A65FF">
        <w:rPr>
          <w14:ligatures w14:val="standard"/>
        </w:rPr>
        <w:t>believable.</w:t>
      </w:r>
    </w:p>
    <w:p w14:paraId="0D321DB0" w14:textId="04CFFCC2" w:rsidR="007F055E" w:rsidRDefault="00790675" w:rsidP="00790675">
      <w:pPr>
        <w:pStyle w:val="Head2"/>
      </w:pPr>
      <w:r>
        <w:t xml:space="preserve">2.2 </w:t>
      </w:r>
      <w:r w:rsidR="00D2224F">
        <w:t>Lighting in mid video games</w:t>
      </w:r>
    </w:p>
    <w:p w14:paraId="0ABFF979" w14:textId="7D76C6EB" w:rsidR="00D2224F" w:rsidRDefault="00D2224F" w:rsidP="00D2224F">
      <w:pPr>
        <w:pStyle w:val="Abstract"/>
        <w:rPr>
          <w14:ligatures w14:val="standard"/>
        </w:rPr>
      </w:pPr>
      <w:r>
        <w:rPr>
          <w14:ligatures w14:val="standard"/>
        </w:rPr>
        <w:t xml:space="preserve">Games from Doom 3, Unreal Tournament onwards started introducing dynamic lighting and shadow casting. Different light sources were introduced like Point Light, Directional Light and </w:t>
      </w:r>
      <w:r w:rsidR="00846F14">
        <w:rPr>
          <w14:ligatures w14:val="standard"/>
        </w:rPr>
        <w:t>Spotlight</w:t>
      </w:r>
      <w:r w:rsidR="00C503D7">
        <w:rPr>
          <w14:ligatures w14:val="standard"/>
        </w:rPr>
        <w:t>.</w:t>
      </w:r>
    </w:p>
    <w:p w14:paraId="5411E91C" w14:textId="783EEE48" w:rsidR="00C503D7" w:rsidRDefault="00C503D7" w:rsidP="00D2224F">
      <w:pPr>
        <w:pStyle w:val="Abstract"/>
        <w:rPr>
          <w14:ligatures w14:val="standard"/>
        </w:rPr>
      </w:pPr>
      <w:r>
        <w:rPr>
          <w14:ligatures w14:val="standard"/>
        </w:rPr>
        <w:t>To quickly summarize these different light sources:</w:t>
      </w:r>
    </w:p>
    <w:p w14:paraId="214847A1" w14:textId="6A3ECDFB" w:rsidR="00C503D7" w:rsidRPr="00A9139A" w:rsidRDefault="00790675" w:rsidP="00790675">
      <w:pPr>
        <w:pStyle w:val="Head3"/>
      </w:pPr>
      <w:r>
        <w:t xml:space="preserve">2.2.1 </w:t>
      </w:r>
      <w:r w:rsidR="00C503D7" w:rsidRPr="00A9139A">
        <w:t>Point Light:</w:t>
      </w:r>
    </w:p>
    <w:p w14:paraId="58B99C13" w14:textId="65CC2362" w:rsidR="00C503D7" w:rsidRDefault="00C503D7" w:rsidP="00C503D7">
      <w:pPr>
        <w:pStyle w:val="Abstract"/>
        <w:rPr>
          <w14:ligatures w14:val="standard"/>
        </w:rPr>
      </w:pPr>
      <w:r>
        <w:rPr>
          <w14:ligatures w14:val="standard"/>
        </w:rPr>
        <w:t>This type of light source emits lights in all directions. In technical details it contains the position in 3D world, colo</w:t>
      </w:r>
      <w:r w:rsidR="00837DC0">
        <w:rPr>
          <w14:ligatures w14:val="standard"/>
        </w:rPr>
        <w:t>u</w:t>
      </w:r>
      <w:r>
        <w:rPr>
          <w14:ligatures w14:val="standard"/>
        </w:rPr>
        <w:t>r, intensity value and range.</w:t>
      </w:r>
    </w:p>
    <w:p w14:paraId="54183306" w14:textId="1730EBB4" w:rsidR="00C503D7" w:rsidRPr="00A9139A" w:rsidRDefault="00790675" w:rsidP="00790675">
      <w:pPr>
        <w:pStyle w:val="Head3"/>
      </w:pPr>
      <w:r>
        <w:t xml:space="preserve">2.2.2 </w:t>
      </w:r>
      <w:r w:rsidR="00C503D7" w:rsidRPr="00A9139A">
        <w:t>Directional Light:</w:t>
      </w:r>
    </w:p>
    <w:p w14:paraId="19D1A339" w14:textId="58151C14" w:rsidR="00C503D7" w:rsidRDefault="00846F14" w:rsidP="00C503D7">
      <w:pPr>
        <w:pStyle w:val="Abstract"/>
        <w:rPr>
          <w14:ligatures w14:val="standard"/>
        </w:rPr>
      </w:pPr>
      <w:r>
        <w:rPr>
          <w14:ligatures w14:val="standard"/>
        </w:rPr>
        <w:t>This light emits light in the single direction, and it has no attenuation and light travel infinitely in the game world. Just like a sun, however the sun in real life is one big point light in the solar system.</w:t>
      </w:r>
    </w:p>
    <w:p w14:paraId="3CE31178" w14:textId="37D3F125" w:rsidR="00846F14" w:rsidRPr="00A9139A" w:rsidRDefault="00790675" w:rsidP="00790675">
      <w:pPr>
        <w:pStyle w:val="Head3"/>
      </w:pPr>
      <w:r>
        <w:t xml:space="preserve">2.2.3 </w:t>
      </w:r>
      <w:r w:rsidR="00846F14" w:rsidRPr="00A9139A">
        <w:t>Spotlight:</w:t>
      </w:r>
    </w:p>
    <w:p w14:paraId="2226ACDB" w14:textId="3D1C0AE7" w:rsidR="00846F14" w:rsidRDefault="00846F14" w:rsidP="00846F14">
      <w:pPr>
        <w:pStyle w:val="Abstract"/>
        <w:rPr>
          <w14:ligatures w14:val="standard"/>
        </w:rPr>
      </w:pPr>
      <w:r>
        <w:rPr>
          <w14:ligatures w14:val="standard"/>
        </w:rPr>
        <w:t xml:space="preserve">This type of light emits light just like directional </w:t>
      </w:r>
      <w:r w:rsidR="00A9139A">
        <w:rPr>
          <w14:ligatures w14:val="standard"/>
        </w:rPr>
        <w:t>light,</w:t>
      </w:r>
      <w:r>
        <w:rPr>
          <w14:ligatures w14:val="standard"/>
        </w:rPr>
        <w:t xml:space="preserve"> and it falls in a certain radius</w:t>
      </w:r>
      <w:r w:rsidR="00A9139A">
        <w:rPr>
          <w14:ligatures w14:val="standard"/>
        </w:rPr>
        <w:t>. Surfaces outside the radius are not lit at all.</w:t>
      </w:r>
      <w:r>
        <w:rPr>
          <w14:ligatures w14:val="standard"/>
        </w:rPr>
        <w:t xml:space="preserve"> </w:t>
      </w:r>
      <w:r w:rsidR="00A9139A">
        <w:rPr>
          <w14:ligatures w14:val="standard"/>
        </w:rPr>
        <w:t>A good example of spotlight is flashlight which are common to use in horror games.</w:t>
      </w:r>
    </w:p>
    <w:p w14:paraId="77DB187B" w14:textId="24729156" w:rsidR="00A9139A" w:rsidRDefault="00AF6906" w:rsidP="00846F14">
      <w:pPr>
        <w:pStyle w:val="Abstract"/>
        <w:rPr>
          <w14:ligatures w14:val="standard"/>
        </w:rPr>
      </w:pPr>
      <w:r>
        <w:rPr>
          <w14:ligatures w14:val="standard"/>
        </w:rPr>
        <w:t>In real life, when a light falls onto an object, some of it get bounced or reflected and some get absorbed by the surface. The light which gets reflected leaves a white shining effect depending on the object’s shininess. This shining effect is called Specular highlights.</w:t>
      </w:r>
    </w:p>
    <w:p w14:paraId="5A3E5267" w14:textId="4C5D81CF" w:rsidR="00AF6906" w:rsidRDefault="00AF6906" w:rsidP="00846F14">
      <w:pPr>
        <w:pStyle w:val="Abstract"/>
        <w:rPr>
          <w14:ligatures w14:val="standard"/>
        </w:rPr>
      </w:pPr>
      <w:r>
        <w:rPr>
          <w14:ligatures w14:val="standard"/>
        </w:rPr>
        <w:t>In computer graphics, the most popular shading model for specular highlights in the Phong shading model which he has explained in detail [2]. His work is influenced from previous shading model such that of Warnock’s [3] and Newell, Newell, Sancha’s shading model [4]</w:t>
      </w:r>
      <w:r w:rsidR="00655D86">
        <w:rPr>
          <w14:ligatures w14:val="standard"/>
        </w:rPr>
        <w:t xml:space="preserve"> and Gouraud shading model which needs to be explained first</w:t>
      </w:r>
      <w:r>
        <w:rPr>
          <w14:ligatures w14:val="standard"/>
        </w:rPr>
        <w:t>.</w:t>
      </w:r>
    </w:p>
    <w:p w14:paraId="0DFC7F30" w14:textId="6392CA62" w:rsidR="006B35CD" w:rsidRPr="0067369E" w:rsidRDefault="000226F0" w:rsidP="000226F0">
      <w:pPr>
        <w:pStyle w:val="Head3"/>
      </w:pPr>
      <w:r>
        <w:t xml:space="preserve">2.2.4 </w:t>
      </w:r>
      <w:r w:rsidR="006B35CD" w:rsidRPr="0067369E">
        <w:t>Warnock’s Shading:</w:t>
      </w:r>
    </w:p>
    <w:p w14:paraId="23E73222" w14:textId="45767257" w:rsidR="006B35CD" w:rsidRDefault="006B35CD" w:rsidP="006B35CD">
      <w:pPr>
        <w:pStyle w:val="Abstract"/>
        <w:rPr>
          <w14:ligatures w14:val="standard"/>
        </w:rPr>
      </w:pPr>
      <w:r>
        <w:rPr>
          <w14:ligatures w14:val="standard"/>
        </w:rPr>
        <w:t xml:space="preserve">Light source and camera position are placed at the same position and function returns the sum of two terms: Normal and Specular </w:t>
      </w:r>
      <w:r>
        <w:rPr>
          <w14:ligatures w14:val="standard"/>
        </w:rPr>
        <w:lastRenderedPageBreak/>
        <w:t>reflection. Surfaces facing towards the light source are always bright compared to its adjacent</w:t>
      </w:r>
      <w:r w:rsidR="002A6274">
        <w:rPr>
          <w14:ligatures w14:val="standard"/>
        </w:rPr>
        <w:t xml:space="preserve"> which were shaded with different light intensities</w:t>
      </w:r>
      <w:r>
        <w:rPr>
          <w14:ligatures w14:val="standard"/>
        </w:rPr>
        <w:t xml:space="preserve">. </w:t>
      </w:r>
      <w:r w:rsidR="0067369E">
        <w:rPr>
          <w14:ligatures w14:val="standard"/>
        </w:rPr>
        <w:t>Also, discontinuity can be easily seen on curved surfaces as seen in Figure 2.</w:t>
      </w:r>
    </w:p>
    <w:p w14:paraId="6C0D50AA" w14:textId="56B0A02F" w:rsidR="002A6274" w:rsidRPr="00655D86" w:rsidRDefault="000226F0" w:rsidP="000226F0">
      <w:pPr>
        <w:pStyle w:val="Head3"/>
      </w:pPr>
      <w:r>
        <w:t xml:space="preserve">2.2.5 </w:t>
      </w:r>
      <w:r w:rsidR="005437DB" w:rsidRPr="00655D86">
        <w:t>Newell, Newell, Sancha’s Shading:</w:t>
      </w:r>
    </w:p>
    <w:p w14:paraId="3AFDEB29" w14:textId="4070643E" w:rsidR="005437DB" w:rsidRDefault="005437DB" w:rsidP="005437DB">
      <w:pPr>
        <w:pStyle w:val="Abstract"/>
        <w:rPr>
          <w14:ligatures w14:val="standard"/>
        </w:rPr>
      </w:pPr>
      <w:r>
        <w:rPr>
          <w14:ligatures w14:val="standard"/>
        </w:rPr>
        <w:t>These people showcased an idea for creating specular highlights on transparent object. From experiments in real world, they found out that specular highlights are not created from a light source, but also from other objects as</w:t>
      </w:r>
      <w:r w:rsidR="00816B33">
        <w:rPr>
          <w14:ligatures w14:val="standard"/>
        </w:rPr>
        <w:t xml:space="preserve"> well</w:t>
      </w:r>
      <w:r>
        <w:rPr>
          <w14:ligatures w14:val="standard"/>
        </w:rPr>
        <w:t xml:space="preserve"> which is highly depends on if the object has high reflective surfaces or transparent like glass. The application of this type of shading unfortunately is highly limited to transparent object and the specular highlights created on glass is like Warnock’s shading as it can be seen in Figure </w:t>
      </w:r>
      <w:r w:rsidR="000226F0">
        <w:rPr>
          <w14:ligatures w14:val="standard"/>
        </w:rPr>
        <w:t>2</w:t>
      </w:r>
      <w:r>
        <w:rPr>
          <w14:ligatures w14:val="standard"/>
        </w:rPr>
        <w:t>.</w:t>
      </w:r>
    </w:p>
    <w:p w14:paraId="66E0A794" w14:textId="7754D486" w:rsidR="0067369E" w:rsidRDefault="0067369E" w:rsidP="0067369E">
      <w:pPr>
        <w:pStyle w:val="Abstract"/>
        <w:jc w:val="center"/>
        <w:rPr>
          <w14:ligatures w14:val="standard"/>
        </w:rPr>
      </w:pPr>
      <w:r>
        <w:rPr>
          <w:noProof/>
          <w:lang w:val="en-IN" w:eastAsia="en-IN"/>
        </w:rPr>
        <w:drawing>
          <wp:inline distT="0" distB="0" distL="0" distR="0" wp14:anchorId="073F9C87" wp14:editId="6B46C287">
            <wp:extent cx="1244746" cy="1324099"/>
            <wp:effectExtent l="0" t="0" r="0" b="0"/>
            <wp:docPr id="2" name="Picture 2" descr="Warnock's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arnock's Shading"/>
                    <pic:cNvPicPr/>
                  </pic:nvPicPr>
                  <pic:blipFill>
                    <a:blip r:embed="rId13"/>
                    <a:stretch>
                      <a:fillRect/>
                    </a:stretch>
                  </pic:blipFill>
                  <pic:spPr>
                    <a:xfrm>
                      <a:off x="0" y="0"/>
                      <a:ext cx="1244746" cy="1324099"/>
                    </a:xfrm>
                    <a:prstGeom prst="rect">
                      <a:avLst/>
                    </a:prstGeom>
                  </pic:spPr>
                </pic:pic>
              </a:graphicData>
            </a:graphic>
          </wp:inline>
        </w:drawing>
      </w:r>
    </w:p>
    <w:p w14:paraId="0C6A0BEC" w14:textId="5161C374" w:rsidR="0067369E" w:rsidRDefault="0067369E" w:rsidP="0067369E">
      <w:pPr>
        <w:pStyle w:val="Abstract"/>
        <w:jc w:val="center"/>
        <w:rPr>
          <w:b/>
          <w:bCs/>
          <w14:ligatures w14:val="standard"/>
        </w:rPr>
      </w:pPr>
      <w:r>
        <w:rPr>
          <w:b/>
          <w:bCs/>
          <w14:ligatures w14:val="standard"/>
        </w:rPr>
        <w:t>Figure 2: Warnock’s Shading</w:t>
      </w:r>
      <w:r w:rsidR="002A6274">
        <w:rPr>
          <w:b/>
          <w:bCs/>
          <w14:ligatures w14:val="standard"/>
        </w:rPr>
        <w:t xml:space="preserve"> destroys smoothness on curved surfaces</w:t>
      </w:r>
    </w:p>
    <w:p w14:paraId="2E940AAA" w14:textId="08D71427" w:rsidR="005437DB" w:rsidRDefault="005437DB" w:rsidP="0067369E">
      <w:pPr>
        <w:pStyle w:val="Abstract"/>
        <w:jc w:val="center"/>
        <w:rPr>
          <w14:ligatures w14:val="standard"/>
        </w:rPr>
      </w:pPr>
      <w:r>
        <w:rPr>
          <w:noProof/>
          <w:lang w:val="en-IN" w:eastAsia="en-IN"/>
        </w:rPr>
        <w:drawing>
          <wp:inline distT="0" distB="0" distL="0" distR="0" wp14:anchorId="166F16CF" wp14:editId="1ED086F6">
            <wp:extent cx="1206000" cy="1238400"/>
            <wp:effectExtent l="0" t="0" r="0" b="0"/>
            <wp:docPr id="3" name="Picture 3" descr="Newell, Newell and Sancha's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ewell, Newell and Sancha's Shading"/>
                    <pic:cNvPicPr/>
                  </pic:nvPicPr>
                  <pic:blipFill>
                    <a:blip r:embed="rId14"/>
                    <a:stretch>
                      <a:fillRect/>
                    </a:stretch>
                  </pic:blipFill>
                  <pic:spPr>
                    <a:xfrm>
                      <a:off x="0" y="0"/>
                      <a:ext cx="1206000" cy="1238400"/>
                    </a:xfrm>
                    <a:prstGeom prst="rect">
                      <a:avLst/>
                    </a:prstGeom>
                  </pic:spPr>
                </pic:pic>
              </a:graphicData>
            </a:graphic>
          </wp:inline>
        </w:drawing>
      </w:r>
    </w:p>
    <w:p w14:paraId="3E2CC1C8" w14:textId="2B3DEF30" w:rsidR="005437DB" w:rsidRDefault="005437DB" w:rsidP="0067369E">
      <w:pPr>
        <w:pStyle w:val="Abstract"/>
        <w:jc w:val="center"/>
        <w:rPr>
          <w:b/>
          <w:bCs/>
          <w14:ligatures w14:val="standard"/>
        </w:rPr>
      </w:pPr>
      <w:r>
        <w:rPr>
          <w:b/>
          <w:bCs/>
          <w14:ligatures w14:val="standard"/>
        </w:rPr>
        <w:t xml:space="preserve">Figure 3: </w:t>
      </w:r>
      <w:r w:rsidRPr="005437DB">
        <w:rPr>
          <w:b/>
          <w:bCs/>
          <w14:ligatures w14:val="standard"/>
        </w:rPr>
        <w:t>Newell, Newell, Sancha’s Shading showing highlights on transparent object</w:t>
      </w:r>
    </w:p>
    <w:p w14:paraId="020DE181" w14:textId="17490EB6" w:rsidR="00655D86" w:rsidRPr="00771E4A" w:rsidRDefault="006317C4" w:rsidP="006317C4">
      <w:pPr>
        <w:pStyle w:val="Head3"/>
      </w:pPr>
      <w:r>
        <w:t xml:space="preserve">2.2.6 </w:t>
      </w:r>
      <w:r w:rsidR="00655D86" w:rsidRPr="00771E4A">
        <w:t>Gouraud Shading:</w:t>
      </w:r>
    </w:p>
    <w:p w14:paraId="104E50F2" w14:textId="137E9BC9" w:rsidR="00655D86" w:rsidRDefault="00655D86" w:rsidP="00655D86">
      <w:pPr>
        <w:pStyle w:val="Abstract"/>
        <w:rPr>
          <w14:ligatures w14:val="standard"/>
        </w:rPr>
      </w:pPr>
      <w:r>
        <w:rPr>
          <w14:ligatures w14:val="standard"/>
        </w:rPr>
        <w:t>Gouraud [5] developed an algorithm which computes the specular highlights on curved surfaces of each vertex of the triangle. From the surface’s curvature, reflection intensity is calculated and is linearly interpolated</w:t>
      </w:r>
      <w:r w:rsidR="00306DF4">
        <w:rPr>
          <w14:ligatures w14:val="standard"/>
        </w:rPr>
        <w:t xml:space="preserve"> towards zero</w:t>
      </w:r>
      <w:r>
        <w:rPr>
          <w14:ligatures w14:val="standard"/>
        </w:rPr>
        <w:t xml:space="preserve"> </w:t>
      </w:r>
      <w:r w:rsidR="00306DF4">
        <w:rPr>
          <w14:ligatures w14:val="standard"/>
        </w:rPr>
        <w:t>between its edges connecting the neighbour surfaces. This generated visually appealing shading effect and retained the smoothness of curved surfaces as it can be seen in Figure 4.</w:t>
      </w:r>
    </w:p>
    <w:p w14:paraId="53E98A9E" w14:textId="5EFB64DD" w:rsidR="00306DF4" w:rsidRDefault="00306DF4" w:rsidP="00306DF4">
      <w:pPr>
        <w:pStyle w:val="Abstract"/>
        <w:jc w:val="center"/>
        <w:rPr>
          <w14:ligatures w14:val="standard"/>
        </w:rPr>
      </w:pPr>
      <w:r>
        <w:rPr>
          <w:noProof/>
          <w:lang w:val="en-IN" w:eastAsia="en-IN"/>
        </w:rPr>
        <w:drawing>
          <wp:inline distT="0" distB="0" distL="0" distR="0" wp14:anchorId="103777DF" wp14:editId="570EF1E0">
            <wp:extent cx="1206000" cy="1285200"/>
            <wp:effectExtent l="0" t="0" r="0" b="0"/>
            <wp:docPr id="5" name="Picture 5" descr="Gouraud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ouraud Shading"/>
                    <pic:cNvPicPr/>
                  </pic:nvPicPr>
                  <pic:blipFill>
                    <a:blip r:embed="rId15"/>
                    <a:stretch>
                      <a:fillRect/>
                    </a:stretch>
                  </pic:blipFill>
                  <pic:spPr>
                    <a:xfrm>
                      <a:off x="0" y="0"/>
                      <a:ext cx="1206000" cy="1285200"/>
                    </a:xfrm>
                    <a:prstGeom prst="rect">
                      <a:avLst/>
                    </a:prstGeom>
                  </pic:spPr>
                </pic:pic>
              </a:graphicData>
            </a:graphic>
          </wp:inline>
        </w:drawing>
      </w:r>
    </w:p>
    <w:p w14:paraId="6D59696B" w14:textId="5510B111" w:rsidR="00306DF4" w:rsidRDefault="00306DF4" w:rsidP="00306DF4">
      <w:pPr>
        <w:pStyle w:val="Abstract"/>
        <w:jc w:val="center"/>
        <w:rPr>
          <w:b/>
          <w:bCs/>
          <w14:ligatures w14:val="standard"/>
        </w:rPr>
      </w:pPr>
      <w:r>
        <w:rPr>
          <w:b/>
          <w:bCs/>
          <w14:ligatures w14:val="standard"/>
        </w:rPr>
        <w:t>Figure 4: Gouraud Shading effect on low-polygon cone</w:t>
      </w:r>
    </w:p>
    <w:p w14:paraId="7C65C345" w14:textId="21FAD881" w:rsidR="00306DF4" w:rsidRDefault="00306DF4" w:rsidP="00306DF4">
      <w:pPr>
        <w:pStyle w:val="Abstract"/>
        <w:rPr>
          <w14:ligatures w14:val="standard"/>
        </w:rPr>
      </w:pPr>
      <w:r>
        <w:rPr>
          <w14:ligatures w14:val="standard"/>
        </w:rPr>
        <w:t xml:space="preserve">Unfortunately, the algorithm was still not </w:t>
      </w:r>
      <w:r w:rsidR="0086669E">
        <w:rPr>
          <w14:ligatures w14:val="standard"/>
        </w:rPr>
        <w:t>perfect,</w:t>
      </w:r>
      <w:r>
        <w:rPr>
          <w14:ligatures w14:val="standard"/>
        </w:rPr>
        <w:t xml:space="preserve"> and it still created same discontinuity</w:t>
      </w:r>
      <w:r w:rsidR="0086669E">
        <w:rPr>
          <w14:ligatures w14:val="standard"/>
        </w:rPr>
        <w:t xml:space="preserve"> issue if the object has low polygons. If the surface of the object contains high amount of specular reflection, then the highlights are often irregularly shaped because it depends on the shape of the polygons approximate curved surface and not the curved surface of object. In computer generated films, the </w:t>
      </w:r>
      <w:r w:rsidR="00E5117F">
        <w:rPr>
          <w14:ligatures w14:val="standard"/>
        </w:rPr>
        <w:t>frame-by-frame</w:t>
      </w:r>
      <w:r w:rsidR="0086669E">
        <w:rPr>
          <w14:ligatures w14:val="standard"/>
        </w:rPr>
        <w:t xml:space="preserve"> discontinuities can be seen even more when the object is in motion,</w:t>
      </w:r>
      <w:r w:rsidR="00E5117F">
        <w:rPr>
          <w14:ligatures w14:val="standard"/>
        </w:rPr>
        <w:t xml:space="preserve"> in one frame</w:t>
      </w:r>
      <w:r w:rsidR="0086669E">
        <w:rPr>
          <w14:ligatures w14:val="standard"/>
        </w:rPr>
        <w:t xml:space="preserve"> the faces which are orthogonal to direction of light ray takes a uniform shade</w:t>
      </w:r>
      <w:r w:rsidR="00E5117F">
        <w:rPr>
          <w14:ligatures w14:val="standard"/>
        </w:rPr>
        <w:t xml:space="preserve"> and in the next frame, those same faces are in different orientation towards the light source. This same effect happens, when the object’s orientation is changed.</w:t>
      </w:r>
    </w:p>
    <w:p w14:paraId="3E143175" w14:textId="0D3E390B" w:rsidR="00E5117F" w:rsidRDefault="00E5117F" w:rsidP="00306DF4">
      <w:pPr>
        <w:pStyle w:val="Abstract"/>
        <w:rPr>
          <w14:ligatures w14:val="standard"/>
        </w:rPr>
      </w:pPr>
      <w:r>
        <w:rPr>
          <w14:ligatures w14:val="standard"/>
        </w:rPr>
        <w:t>This problem can be solved if the number of polygons is increased, but this is not an efficient solution, because of high memory amount required.</w:t>
      </w:r>
      <w:r w:rsidR="00D054A4">
        <w:rPr>
          <w14:ligatures w14:val="standard"/>
        </w:rPr>
        <w:t xml:space="preserve"> Here’s where enters the Phong shading model.</w:t>
      </w:r>
    </w:p>
    <w:p w14:paraId="271F0449" w14:textId="0B761580" w:rsidR="00D054A4" w:rsidRPr="00771E4A" w:rsidRDefault="00D96771" w:rsidP="00D96771">
      <w:pPr>
        <w:pStyle w:val="Head3"/>
      </w:pPr>
      <w:r>
        <w:t xml:space="preserve">2.2.7 </w:t>
      </w:r>
      <w:r w:rsidR="00D054A4" w:rsidRPr="00771E4A">
        <w:t>Phong Shading:</w:t>
      </w:r>
    </w:p>
    <w:p w14:paraId="02D17213" w14:textId="6EF49BA6" w:rsidR="00771E4A" w:rsidRDefault="00D054A4" w:rsidP="00D054A4">
      <w:pPr>
        <w:pStyle w:val="Abstract"/>
        <w:rPr>
          <w14:ligatures w14:val="standard"/>
        </w:rPr>
      </w:pPr>
      <w:r>
        <w:rPr>
          <w14:ligatures w14:val="standard"/>
        </w:rPr>
        <w:t>Bui Tuong Phong [</w:t>
      </w:r>
      <w:r w:rsidR="00C00A16">
        <w:rPr>
          <w14:ligatures w14:val="standard"/>
        </w:rPr>
        <w:t>2</w:t>
      </w:r>
      <w:r>
        <w:rPr>
          <w14:ligatures w14:val="standard"/>
        </w:rPr>
        <w:t>] introduced new shading model based on the Gouraud shading. It consists of three components</w:t>
      </w:r>
      <w:r w:rsidR="00771E4A">
        <w:rPr>
          <w14:ligatures w14:val="standard"/>
        </w:rPr>
        <w:t xml:space="preserve"> viz. Ambient, Diffuse and Specular. </w:t>
      </w:r>
    </w:p>
    <w:p w14:paraId="7266D32E" w14:textId="637645E9" w:rsidR="00D054A4" w:rsidRDefault="00771E4A" w:rsidP="00D054A4">
      <w:pPr>
        <w:pStyle w:val="Abstract"/>
        <w:rPr>
          <w14:ligatures w14:val="standard"/>
        </w:rPr>
      </w:pPr>
      <w:r>
        <w:rPr>
          <w14:ligatures w14:val="standard"/>
        </w:rPr>
        <w:t>Ambient lighting is where Object is never dark, there is still some amount light in the world.</w:t>
      </w:r>
      <w:r w:rsidR="009615E7">
        <w:rPr>
          <w14:ligatures w14:val="standard"/>
        </w:rPr>
        <w:t xml:space="preserve"> It is a simple constant value that is added to object’s surface colo</w:t>
      </w:r>
      <w:r w:rsidR="00837DC0">
        <w:rPr>
          <w14:ligatures w14:val="standard"/>
        </w:rPr>
        <w:t>u</w:t>
      </w:r>
      <w:r w:rsidR="009615E7">
        <w:rPr>
          <w14:ligatures w14:val="standard"/>
        </w:rPr>
        <w:t>r. In simple term, Ambient light is omni-present even when there is not a single light source.</w:t>
      </w:r>
    </w:p>
    <w:p w14:paraId="0F0F2064" w14:textId="7F5386DD" w:rsidR="00771E4A" w:rsidRDefault="00771E4A" w:rsidP="00D054A4">
      <w:pPr>
        <w:pStyle w:val="Abstract"/>
        <w:rPr>
          <w14:ligatures w14:val="standard"/>
        </w:rPr>
      </w:pPr>
      <w:r>
        <w:rPr>
          <w14:ligatures w14:val="standard"/>
        </w:rPr>
        <w:t xml:space="preserve">Diffuse lighting is an important which directly simulates the light ray on the object’s surface. Surfaces that face the light source are brighter than the ones that </w:t>
      </w:r>
      <w:r w:rsidR="00F019F2">
        <w:rPr>
          <w14:ligatures w14:val="standard"/>
        </w:rPr>
        <w:t>are</w:t>
      </w:r>
      <w:r>
        <w:rPr>
          <w14:ligatures w14:val="standard"/>
        </w:rPr>
        <w:t xml:space="preserve"> not</w:t>
      </w:r>
      <w:r w:rsidR="00F019F2">
        <w:rPr>
          <w14:ligatures w14:val="standard"/>
        </w:rPr>
        <w:t xml:space="preserve"> facing</w:t>
      </w:r>
      <w:r>
        <w:rPr>
          <w14:ligatures w14:val="standard"/>
        </w:rPr>
        <w:t>.</w:t>
      </w:r>
    </w:p>
    <w:p w14:paraId="4269D362" w14:textId="7F467BD6" w:rsidR="00F019F2" w:rsidRDefault="00F019F2" w:rsidP="00F019F2">
      <w:pPr>
        <w:pStyle w:val="Abstract"/>
        <w:jc w:val="center"/>
        <w:rPr>
          <w14:ligatures w14:val="standard"/>
        </w:rPr>
      </w:pPr>
      <w:r>
        <w:rPr>
          <w:noProof/>
          <w:lang w:val="en-IN" w:eastAsia="en-IN"/>
        </w:rPr>
        <w:drawing>
          <wp:inline distT="0" distB="0" distL="0" distR="0" wp14:anchorId="4ED19F2D" wp14:editId="196BBD22">
            <wp:extent cx="2030680" cy="1464205"/>
            <wp:effectExtent l="0" t="0" r="0" b="3175"/>
            <wp:docPr id="8" name="Picture 8" descr="Diffuse Light Ray with Surface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ffuse Light Ray with Surface Norm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0780" cy="1478698"/>
                    </a:xfrm>
                    <a:prstGeom prst="rect">
                      <a:avLst/>
                    </a:prstGeom>
                    <a:noFill/>
                    <a:ln>
                      <a:noFill/>
                    </a:ln>
                  </pic:spPr>
                </pic:pic>
              </a:graphicData>
            </a:graphic>
          </wp:inline>
        </w:drawing>
      </w:r>
    </w:p>
    <w:p w14:paraId="4E09C2E4" w14:textId="4DDDDC87" w:rsidR="00F019F2" w:rsidRPr="00F019F2" w:rsidRDefault="00F019F2" w:rsidP="00F019F2">
      <w:pPr>
        <w:pStyle w:val="Abstract"/>
        <w:jc w:val="center"/>
        <w:rPr>
          <w:b/>
          <w:bCs/>
          <w14:ligatures w14:val="standard"/>
        </w:rPr>
      </w:pPr>
      <w:r w:rsidRPr="00F019F2">
        <w:rPr>
          <w:b/>
          <w:bCs/>
          <w14:ligatures w14:val="standard"/>
        </w:rPr>
        <w:t>Figure 5: Diffuse Light Ray and surface normal N used to calculate the</w:t>
      </w:r>
      <w:r w:rsidR="00250312">
        <w:rPr>
          <w:b/>
          <w:bCs/>
          <w14:ligatures w14:val="standard"/>
        </w:rPr>
        <w:t xml:space="preserve"> cosine</w:t>
      </w:r>
      <w:r w:rsidRPr="00F019F2">
        <w:rPr>
          <w:b/>
          <w:bCs/>
          <w14:ligatures w14:val="standard"/>
        </w:rPr>
        <w:t xml:space="preserve"> angle</w:t>
      </w:r>
    </w:p>
    <w:p w14:paraId="78BC1DA1" w14:textId="29CDF864" w:rsidR="00F019F2" w:rsidRDefault="00F019F2" w:rsidP="00F019F2">
      <w:pPr>
        <w:pStyle w:val="Abstract"/>
        <w:rPr>
          <w14:ligatures w14:val="standard"/>
        </w:rPr>
      </w:pPr>
      <w:r>
        <w:rPr>
          <w14:ligatures w14:val="standard"/>
        </w:rPr>
        <w:t>It is calculated by taking an incident ray or light ray direction vector, the normal vector which perpendicular to the object’s surface and thereby calculating the dot product or the cosine angle of these two vectors. If the angle is greater than zero means the surface of object is facing the light source and vice versa. That is why it is best to check if dot product is always greater than zero before</w:t>
      </w:r>
      <w:r w:rsidR="00250312">
        <w:rPr>
          <w14:ligatures w14:val="standard"/>
        </w:rPr>
        <w:t>hand.</w:t>
      </w:r>
    </w:p>
    <w:p w14:paraId="3CE8AE44" w14:textId="493FFBE5" w:rsidR="00250312" w:rsidRDefault="00250312" w:rsidP="00F019F2">
      <w:pPr>
        <w:pStyle w:val="Abstract"/>
        <w:rPr>
          <w14:ligatures w14:val="standard"/>
        </w:rPr>
      </w:pPr>
      <w:r>
        <w:rPr>
          <w14:ligatures w14:val="standard"/>
        </w:rPr>
        <w:t>To calculate light ray direction is simple by subtracting the light’s position and surface position and normalizing it.</w:t>
      </w:r>
    </w:p>
    <w:p w14:paraId="36AF5B61" w14:textId="4DBA8DAD" w:rsidR="00250312" w:rsidRDefault="00250312" w:rsidP="00F019F2">
      <w:pPr>
        <w:pStyle w:val="Abstract"/>
        <w:rPr>
          <w14:ligatures w14:val="standard"/>
        </w:rPr>
      </w:pPr>
      <w:r>
        <w:rPr>
          <w14:ligatures w14:val="standard"/>
        </w:rPr>
        <w:lastRenderedPageBreak/>
        <w:t>The normal vector is calculated from a triangle of a mesh. It is stored with the mesh data file as it is not required to calculate it every frame. To calculate the normal vector, we first take a difference vector from the two vertices to the one vertex and normalizing it and taking the cross product of those difference vectors gives the normal vector.</w:t>
      </w:r>
    </w:p>
    <w:p w14:paraId="08DA0D54" w14:textId="4B64D748" w:rsidR="00250312" w:rsidRDefault="00250312" w:rsidP="00F019F2">
      <w:pPr>
        <w:pStyle w:val="Abstract"/>
        <w:rPr>
          <w14:ligatures w14:val="standard"/>
        </w:rPr>
      </w:pPr>
      <w:r>
        <w:rPr>
          <w14:ligatures w14:val="standard"/>
        </w:rPr>
        <w:t>Once the angle is retrieved, it is simply multiplied with the light colo</w:t>
      </w:r>
      <w:r w:rsidR="00837DC0">
        <w:rPr>
          <w14:ligatures w14:val="standard"/>
        </w:rPr>
        <w:t>u</w:t>
      </w:r>
      <w:r>
        <w:rPr>
          <w14:ligatures w14:val="standard"/>
        </w:rPr>
        <w:t>r and lastly added with the ambient component to create a believable image. This can be seen in Figure 6</w:t>
      </w:r>
      <w:r w:rsidR="00EE642D">
        <w:rPr>
          <w14:ligatures w14:val="standard"/>
        </w:rPr>
        <w:t xml:space="preserve"> with </w:t>
      </w:r>
      <w:r w:rsidR="00C56A17">
        <w:rPr>
          <w14:ligatures w14:val="standard"/>
        </w:rPr>
        <w:t>ambient</w:t>
      </w:r>
      <w:r w:rsidR="00EE642D">
        <w:rPr>
          <w14:ligatures w14:val="standard"/>
        </w:rPr>
        <w:t xml:space="preserve"> lighting</w:t>
      </w:r>
      <w:r>
        <w:rPr>
          <w14:ligatures w14:val="standard"/>
        </w:rPr>
        <w:t>.</w:t>
      </w:r>
    </w:p>
    <w:p w14:paraId="5FB28CFD" w14:textId="20400F1F" w:rsidR="00250312" w:rsidRDefault="00250312" w:rsidP="00250312">
      <w:pPr>
        <w:pStyle w:val="Abstract"/>
        <w:jc w:val="center"/>
        <w:rPr>
          <w14:ligatures w14:val="standard"/>
        </w:rPr>
      </w:pPr>
      <w:r>
        <w:rPr>
          <w:noProof/>
          <w:lang w:val="en-IN" w:eastAsia="en-IN"/>
        </w:rPr>
        <w:drawing>
          <wp:inline distT="0" distB="0" distL="0" distR="0" wp14:anchorId="04384E82" wp14:editId="0D5C67D4">
            <wp:extent cx="1840676" cy="1808081"/>
            <wp:effectExtent l="0" t="0" r="7620" b="1905"/>
            <wp:docPr id="9" name="Picture 9" descr="Diffuse+Ambient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ffuse+Ambient Lighting"/>
                    <pic:cNvPicPr/>
                  </pic:nvPicPr>
                  <pic:blipFill>
                    <a:blip r:embed="rId17"/>
                    <a:stretch>
                      <a:fillRect/>
                    </a:stretch>
                  </pic:blipFill>
                  <pic:spPr>
                    <a:xfrm>
                      <a:off x="0" y="0"/>
                      <a:ext cx="1864463" cy="1831447"/>
                    </a:xfrm>
                    <a:prstGeom prst="rect">
                      <a:avLst/>
                    </a:prstGeom>
                  </pic:spPr>
                </pic:pic>
              </a:graphicData>
            </a:graphic>
          </wp:inline>
        </w:drawing>
      </w:r>
    </w:p>
    <w:p w14:paraId="5490D75A" w14:textId="1306960B" w:rsidR="00250312" w:rsidRPr="00250312" w:rsidRDefault="00250312" w:rsidP="00250312">
      <w:pPr>
        <w:pStyle w:val="Abstract"/>
        <w:jc w:val="center"/>
        <w:rPr>
          <w:b/>
          <w:bCs/>
          <w14:ligatures w14:val="standard"/>
        </w:rPr>
      </w:pPr>
      <w:r>
        <w:rPr>
          <w:b/>
          <w:bCs/>
          <w14:ligatures w14:val="standard"/>
        </w:rPr>
        <w:t xml:space="preserve">Figure 6: </w:t>
      </w:r>
      <w:r w:rsidR="00116EFA">
        <w:rPr>
          <w:b/>
          <w:bCs/>
          <w14:ligatures w14:val="standard"/>
        </w:rPr>
        <w:t>Diffuse</w:t>
      </w:r>
      <w:r w:rsidR="00EE642D">
        <w:rPr>
          <w:b/>
          <w:bCs/>
          <w14:ligatures w14:val="standard"/>
        </w:rPr>
        <w:t xml:space="preserve"> + Ambient</w:t>
      </w:r>
      <w:r w:rsidR="00116EFA">
        <w:rPr>
          <w:b/>
          <w:bCs/>
          <w14:ligatures w14:val="standard"/>
        </w:rPr>
        <w:t xml:space="preserve"> Lighting on the mesh</w:t>
      </w:r>
    </w:p>
    <w:p w14:paraId="0DF2D2CD" w14:textId="520B82A4" w:rsidR="00E629FD" w:rsidRDefault="00771E4A" w:rsidP="00D054A4">
      <w:pPr>
        <w:pStyle w:val="Abstract"/>
        <w:rPr>
          <w14:ligatures w14:val="standard"/>
        </w:rPr>
      </w:pPr>
      <w:r>
        <w:rPr>
          <w14:ligatures w14:val="standard"/>
        </w:rPr>
        <w:t xml:space="preserve">Specular lighting computes the bright spot </w:t>
      </w:r>
      <w:r w:rsidR="00D70593">
        <w:rPr>
          <w14:ligatures w14:val="standard"/>
        </w:rPr>
        <w:t xml:space="preserve">on the surface </w:t>
      </w:r>
      <w:r w:rsidR="009615E7">
        <w:rPr>
          <w14:ligatures w14:val="standard"/>
        </w:rPr>
        <w:t xml:space="preserve">of the object </w:t>
      </w:r>
      <w:r w:rsidR="006549A4">
        <w:rPr>
          <w14:ligatures w14:val="standard"/>
        </w:rPr>
        <w:t>depending on the shininess of the surface</w:t>
      </w:r>
      <w:r w:rsidR="009615E7">
        <w:rPr>
          <w14:ligatures w14:val="standard"/>
        </w:rPr>
        <w:t>.</w:t>
      </w:r>
    </w:p>
    <w:p w14:paraId="1E9F9C7B" w14:textId="5982A25D" w:rsidR="00E629FD" w:rsidRDefault="00E629FD" w:rsidP="00E629FD">
      <w:pPr>
        <w:pStyle w:val="Abstract"/>
        <w:jc w:val="center"/>
        <w:rPr>
          <w14:ligatures w14:val="standard"/>
        </w:rPr>
      </w:pPr>
      <w:r>
        <w:rPr>
          <w:noProof/>
          <w:lang w:val="en-IN" w:eastAsia="en-IN"/>
        </w:rPr>
        <w:drawing>
          <wp:inline distT="0" distB="0" distL="0" distR="0" wp14:anchorId="0A109E8A" wp14:editId="5AB9740E">
            <wp:extent cx="2030400" cy="1461600"/>
            <wp:effectExtent l="0" t="0" r="0" b="5715"/>
            <wp:docPr id="4" name="Picture 4" descr="Specular lighting ray with View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pecular lighting ray with View ve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0400" cy="1461600"/>
                    </a:xfrm>
                    <a:prstGeom prst="rect">
                      <a:avLst/>
                    </a:prstGeom>
                    <a:noFill/>
                    <a:ln>
                      <a:noFill/>
                    </a:ln>
                  </pic:spPr>
                </pic:pic>
              </a:graphicData>
            </a:graphic>
          </wp:inline>
        </w:drawing>
      </w:r>
    </w:p>
    <w:p w14:paraId="3D2AB811" w14:textId="2AE43972" w:rsidR="00E629FD" w:rsidRPr="00E629FD" w:rsidRDefault="00E629FD" w:rsidP="00E629FD">
      <w:pPr>
        <w:pStyle w:val="Abstract"/>
        <w:jc w:val="center"/>
        <w:rPr>
          <w:b/>
          <w14:ligatures w14:val="standard"/>
        </w:rPr>
      </w:pPr>
      <w:r w:rsidRPr="00E629FD">
        <w:rPr>
          <w:b/>
          <w14:ligatures w14:val="standard"/>
        </w:rPr>
        <w:t>Figure 7: Specular lighting introduces View direction vector</w:t>
      </w:r>
    </w:p>
    <w:p w14:paraId="5B3B8037" w14:textId="77777777" w:rsidR="00035BC3" w:rsidRDefault="006549A4" w:rsidP="00D054A4">
      <w:pPr>
        <w:pStyle w:val="Abstract"/>
        <w:rPr>
          <w14:ligatures w14:val="standard"/>
        </w:rPr>
      </w:pPr>
      <w:r>
        <w:rPr>
          <w14:ligatures w14:val="standard"/>
        </w:rPr>
        <w:t>It takes same input from diffuse i.e. the light direction which is a normalized difference vector of light position and surface position in world space and surface normal. Additionally it takes the third input which is a direction vector which is obtained by normalized difference of camera/eye position and surface position again in world space.</w:t>
      </w:r>
      <w:r w:rsidR="00035BC3">
        <w:rPr>
          <w14:ligatures w14:val="standard"/>
        </w:rPr>
        <w:t xml:space="preserve"> Then the reflection vector is calculated from the light ray direction and surface normal. </w:t>
      </w:r>
    </w:p>
    <w:p w14:paraId="21128CAD" w14:textId="14B2B186" w:rsidR="00C56A17" w:rsidRDefault="00035BC3" w:rsidP="00D054A4">
      <w:pPr>
        <w:pStyle w:val="Abstract"/>
        <w:rPr>
          <w14:ligatures w14:val="standard"/>
        </w:rPr>
      </w:pPr>
      <w:r>
        <w:rPr>
          <w14:ligatures w14:val="standard"/>
        </w:rPr>
        <w:t>Lastly the dot product is done from the view direction and reflection vector and is again made sure that its value is positive. This dot product is then raised by the shininess value constant. A high shininess value tightens the bright spot. See figure 8.</w:t>
      </w:r>
    </w:p>
    <w:p w14:paraId="540E4456" w14:textId="7DAF2E3B" w:rsidR="00E30808" w:rsidRDefault="00E30808" w:rsidP="00E30808">
      <w:pPr>
        <w:pStyle w:val="Abstract"/>
        <w:jc w:val="center"/>
        <w:rPr>
          <w14:ligatures w14:val="standard"/>
        </w:rPr>
      </w:pPr>
      <w:r>
        <w:rPr>
          <w:noProof/>
          <w:lang w:val="en-IN" w:eastAsia="en-IN"/>
        </w:rPr>
        <w:drawing>
          <wp:inline distT="0" distB="0" distL="0" distR="0" wp14:anchorId="448D992D" wp14:editId="77866B5B">
            <wp:extent cx="1787237" cy="1810524"/>
            <wp:effectExtent l="0" t="0" r="3810" b="0"/>
            <wp:docPr id="7" name="Picture 7" descr="Blinn-Phong sh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linn-Phong shading"/>
                    <pic:cNvPicPr/>
                  </pic:nvPicPr>
                  <pic:blipFill>
                    <a:blip r:embed="rId19"/>
                    <a:stretch>
                      <a:fillRect/>
                    </a:stretch>
                  </pic:blipFill>
                  <pic:spPr>
                    <a:xfrm>
                      <a:off x="0" y="0"/>
                      <a:ext cx="1794874" cy="1818261"/>
                    </a:xfrm>
                    <a:prstGeom prst="rect">
                      <a:avLst/>
                    </a:prstGeom>
                  </pic:spPr>
                </pic:pic>
              </a:graphicData>
            </a:graphic>
          </wp:inline>
        </w:drawing>
      </w:r>
    </w:p>
    <w:p w14:paraId="2CD9AFDA" w14:textId="28F8D536" w:rsidR="00E30808" w:rsidRDefault="00E30808" w:rsidP="00E30808">
      <w:pPr>
        <w:pStyle w:val="Abstract"/>
        <w:jc w:val="center"/>
        <w:rPr>
          <w:b/>
          <w14:ligatures w14:val="standard"/>
        </w:rPr>
      </w:pPr>
      <w:r>
        <w:rPr>
          <w:b/>
          <w14:ligatures w14:val="standard"/>
        </w:rPr>
        <w:t xml:space="preserve">Figure 8: </w:t>
      </w:r>
      <w:r w:rsidR="00E8523D">
        <w:rPr>
          <w:b/>
          <w14:ligatures w14:val="standard"/>
        </w:rPr>
        <w:t>Phong Shading</w:t>
      </w:r>
      <w:r w:rsidR="00C56A17">
        <w:rPr>
          <w:b/>
          <w14:ligatures w14:val="standard"/>
        </w:rPr>
        <w:t xml:space="preserve"> with </w:t>
      </w:r>
      <w:r w:rsidR="00035BC3" w:rsidRPr="00035BC3">
        <w:rPr>
          <w:b/>
          <w14:ligatures w14:val="standard"/>
        </w:rPr>
        <w:t>shininess</w:t>
      </w:r>
      <w:r w:rsidR="00F81E2C">
        <w:rPr>
          <w:b/>
          <w14:ligatures w14:val="standard"/>
        </w:rPr>
        <w:t xml:space="preserve"> power</w:t>
      </w:r>
      <w:r w:rsidR="00035BC3" w:rsidRPr="00035BC3">
        <w:rPr>
          <w:b/>
          <w14:ligatures w14:val="standard"/>
        </w:rPr>
        <w:t xml:space="preserve"> </w:t>
      </w:r>
      <w:r w:rsidR="00C56A17">
        <w:rPr>
          <w:b/>
          <w14:ligatures w14:val="standard"/>
        </w:rPr>
        <w:t>of 128</w:t>
      </w:r>
    </w:p>
    <w:p w14:paraId="6D1841AB" w14:textId="07D37F77" w:rsidR="00DF403D" w:rsidRDefault="00DF403D" w:rsidP="00DF403D">
      <w:pPr>
        <w:pStyle w:val="Head2"/>
        <w:rPr>
          <w14:ligatures w14:val="standard"/>
        </w:rPr>
      </w:pPr>
      <w:r>
        <w:t>2.3 Lighting in modern video games</w:t>
      </w:r>
    </w:p>
    <w:p w14:paraId="33E7772D" w14:textId="4F830C7F" w:rsidR="00800F41" w:rsidRDefault="00DF403D" w:rsidP="00DF403D">
      <w:pPr>
        <w:pStyle w:val="Head3"/>
      </w:pPr>
      <w:r>
        <w:t xml:space="preserve">2.3.1 </w:t>
      </w:r>
      <w:r w:rsidR="00800F41" w:rsidRPr="00800F41">
        <w:t>Physically Based Rendering</w:t>
      </w:r>
      <w:r w:rsidR="00800F41">
        <w:t>:</w:t>
      </w:r>
    </w:p>
    <w:p w14:paraId="467A1177" w14:textId="76A3C49D" w:rsidR="0027264C" w:rsidRDefault="00800F41" w:rsidP="00800F41">
      <w:pPr>
        <w:pStyle w:val="Abstract"/>
        <w:rPr>
          <w14:ligatures w14:val="standard"/>
        </w:rPr>
      </w:pPr>
      <w:r>
        <w:rPr>
          <w14:ligatures w14:val="standard"/>
        </w:rPr>
        <w:t>While Phong or Blinn-Phong shading does improve the visual quality of the image frame, it is still not close to being realistic. Physically based rendering (PBR) is combination of different rendering techniques that performs lighting calculations that closely matches the real world. It was introduced by Yoshiharu Gotanda [</w:t>
      </w:r>
      <w:r w:rsidR="00B23F8E">
        <w:rPr>
          <w14:ligatures w14:val="standard"/>
        </w:rPr>
        <w:t>7</w:t>
      </w:r>
      <w:r>
        <w:rPr>
          <w14:ligatures w14:val="standard"/>
        </w:rPr>
        <w:t>] at SIGGRAPH 2010</w:t>
      </w:r>
      <w:r w:rsidR="0027264C">
        <w:rPr>
          <w14:ligatures w14:val="standard"/>
        </w:rPr>
        <w:t>. PBR also makes the work of the artists a lot easier as they no longer use any kind of hacks like increase the colo</w:t>
      </w:r>
      <w:r w:rsidR="00837DC0">
        <w:rPr>
          <w14:ligatures w14:val="standard"/>
        </w:rPr>
        <w:t>u</w:t>
      </w:r>
      <w:r w:rsidR="0027264C">
        <w:rPr>
          <w14:ligatures w14:val="standard"/>
        </w:rPr>
        <w:t xml:space="preserve">r range more than 1.0 and other stuff. </w:t>
      </w:r>
    </w:p>
    <w:p w14:paraId="220EA2C0" w14:textId="1CA4DA31" w:rsidR="008A09E7" w:rsidRDefault="0027264C" w:rsidP="00800F41">
      <w:pPr>
        <w:pStyle w:val="Abstract"/>
        <w:rPr>
          <w14:ligatures w14:val="standard"/>
        </w:rPr>
      </w:pPr>
      <w:r>
        <w:rPr>
          <w14:ligatures w14:val="standard"/>
        </w:rPr>
        <w:t xml:space="preserve">PBR works on the microfacet surface model which means that the surface normals of any object are not </w:t>
      </w:r>
      <w:r w:rsidR="008A09E7">
        <w:rPr>
          <w14:ligatures w14:val="standard"/>
        </w:rPr>
        <w:t>uniform or smooth</w:t>
      </w:r>
      <w:r>
        <w:rPr>
          <w14:ligatures w14:val="standard"/>
        </w:rPr>
        <w:t xml:space="preserve"> and it contains rough surfaces when magnified.</w:t>
      </w:r>
      <w:r w:rsidR="008A09E7">
        <w:rPr>
          <w14:ligatures w14:val="standard"/>
        </w:rPr>
        <w:t xml:space="preserve"> </w:t>
      </w:r>
    </w:p>
    <w:p w14:paraId="57AB0990" w14:textId="73C2C1CB" w:rsidR="00840F4E" w:rsidRDefault="008A09E7" w:rsidP="00840F4E">
      <w:pPr>
        <w:pStyle w:val="Abstract"/>
        <w:rPr>
          <w14:ligatures w14:val="standard"/>
        </w:rPr>
      </w:pPr>
      <w:r>
        <w:rPr>
          <w14:ligatures w14:val="standard"/>
        </w:rPr>
        <w:t>It also promotes energy conservation, which means the amount of reflected light is always the same as the incoming light except for surfaces with emission.</w:t>
      </w:r>
      <w:r w:rsidR="00F404DA">
        <w:rPr>
          <w14:ligatures w14:val="standard"/>
        </w:rPr>
        <w:t xml:space="preserve"> [8] explains the PBR pipeline is more details.</w:t>
      </w:r>
    </w:p>
    <w:p w14:paraId="7B2A5775" w14:textId="3B5896AC" w:rsidR="008A09E7" w:rsidRDefault="008A09E7">
      <w:pPr>
        <w:pStyle w:val="Abstract"/>
        <w:numPr>
          <w:ilvl w:val="3"/>
          <w:numId w:val="24"/>
        </w:numPr>
        <w:rPr>
          <w:i/>
          <w:iCs/>
          <w14:ligatures w14:val="standard"/>
        </w:rPr>
      </w:pPr>
      <w:r w:rsidRPr="008A09E7">
        <w:rPr>
          <w:i/>
          <w:iCs/>
          <w14:ligatures w14:val="standard"/>
        </w:rPr>
        <w:t>Microfacet model</w:t>
      </w:r>
      <w:r>
        <w:rPr>
          <w:i/>
          <w:iCs/>
          <w14:ligatures w14:val="standard"/>
        </w:rPr>
        <w:t>:</w:t>
      </w:r>
    </w:p>
    <w:p w14:paraId="5F904357" w14:textId="48E784AF" w:rsidR="00705913" w:rsidRDefault="008A09E7" w:rsidP="008A09E7">
      <w:pPr>
        <w:pStyle w:val="Abstract"/>
        <w:rPr>
          <w14:ligatures w14:val="standard"/>
        </w:rPr>
      </w:pPr>
      <w:r>
        <w:rPr>
          <w14:ligatures w14:val="standard"/>
        </w:rPr>
        <w:t>Microfacets are little perfect mirrors on a microscopic scale. The alignment of these microfacets depends on the</w:t>
      </w:r>
      <w:r w:rsidR="00705913">
        <w:rPr>
          <w14:ligatures w14:val="standard"/>
        </w:rPr>
        <w:t xml:space="preserve"> roughness the surface. More the roughness, the light will reflect in random direction depending on the microscopic surface normal. Since, microscopic surface normal is not possible on per-pixel basis, a simple roughness parameter in the range of 0.0-1.0 is introduced to average the roughness of the object. The ratio of the microfacets can be calculated from the halfway vector</w:t>
      </w:r>
      <w:r w:rsidR="008A0A83">
        <w:rPr>
          <w14:ligatures w14:val="standard"/>
        </w:rPr>
        <w:t>:</w:t>
      </w:r>
    </w:p>
    <w:p w14:paraId="74DA15B9" w14:textId="7BC51625" w:rsidR="008A0A83" w:rsidRPr="008A09E7" w:rsidRDefault="008A0A83" w:rsidP="008A09E7">
      <w:pPr>
        <w:pStyle w:val="Abstract"/>
        <w:rPr>
          <w14:ligatures w14:val="standard"/>
        </w:rPr>
      </w:pPr>
      <m:oMathPara>
        <m:oMath>
          <m:r>
            <w:rPr>
              <w:rFonts w:ascii="Cambria Math" w:hAnsi="Cambria Math"/>
              <w14:ligatures w14:val="standard"/>
            </w:rPr>
            <m:t>h=</m:t>
          </m:r>
          <m:f>
            <m:fPr>
              <m:ctrlPr>
                <w:rPr>
                  <w:rFonts w:ascii="Cambria Math" w:hAnsi="Cambria Math"/>
                  <w:i/>
                  <w14:ligatures w14:val="standard"/>
                </w:rPr>
              </m:ctrlPr>
            </m:fPr>
            <m:num>
              <m:r>
                <w:rPr>
                  <w:rFonts w:ascii="Cambria Math" w:hAnsi="Cambria Math"/>
                  <w14:ligatures w14:val="standard"/>
                </w:rPr>
                <m:t>l+v</m:t>
              </m:r>
            </m:num>
            <m:den>
              <m:r>
                <w:rPr>
                  <w:rFonts w:ascii="Cambria Math" w:hAnsi="Cambria Math"/>
                  <w14:ligatures w14:val="standard"/>
                </w:rPr>
                <m:t>|</m:t>
              </m:r>
              <m:d>
                <m:dPr>
                  <m:begChr m:val="|"/>
                  <m:endChr m:val="|"/>
                  <m:ctrlPr>
                    <w:rPr>
                      <w:rFonts w:ascii="Cambria Math" w:hAnsi="Cambria Math"/>
                      <w:i/>
                      <w14:ligatures w14:val="standard"/>
                    </w:rPr>
                  </m:ctrlPr>
                </m:dPr>
                <m:e>
                  <m:r>
                    <w:rPr>
                      <w:rFonts w:ascii="Cambria Math" w:hAnsi="Cambria Math"/>
                      <w14:ligatures w14:val="standard"/>
                    </w:rPr>
                    <m:t>l+v</m:t>
                  </m:r>
                </m:e>
              </m:d>
              <m:r>
                <w:rPr>
                  <w:rFonts w:ascii="Cambria Math" w:hAnsi="Cambria Math"/>
                  <w14:ligatures w14:val="standard"/>
                </w:rPr>
                <m:t>|</m:t>
              </m:r>
            </m:den>
          </m:f>
          <m:r>
            <w:rPr>
              <w:rFonts w:ascii="Cambria Math" w:hAnsi="Cambria Math"/>
              <w14:ligatures w14:val="standard"/>
            </w:rPr>
            <m:t xml:space="preserve"> </m:t>
          </m:r>
        </m:oMath>
      </m:oMathPara>
    </w:p>
    <w:p w14:paraId="01D9BB20" w14:textId="049C5DB4" w:rsidR="0027264C" w:rsidRDefault="008A0A83" w:rsidP="00800F41">
      <w:pPr>
        <w:pStyle w:val="Abstract"/>
        <w:rPr>
          <w14:ligatures w14:val="standard"/>
        </w:rPr>
      </w:pPr>
      <w:r>
        <w:rPr>
          <w14:ligatures w14:val="standard"/>
        </w:rPr>
        <w:t>Where l is the light direction and v is view direction.</w:t>
      </w:r>
      <w:r w:rsidR="00911F1F">
        <w:rPr>
          <w14:ligatures w14:val="standard"/>
        </w:rPr>
        <w:t xml:space="preserve"> If the microfacet is aligned close to then it will create strong specular reflection.</w:t>
      </w:r>
    </w:p>
    <w:p w14:paraId="7DC38838" w14:textId="0C924266" w:rsidR="000052C3" w:rsidRPr="000052C3" w:rsidRDefault="000052C3">
      <w:pPr>
        <w:pStyle w:val="Abstract"/>
        <w:numPr>
          <w:ilvl w:val="3"/>
          <w:numId w:val="22"/>
        </w:numPr>
        <w:rPr>
          <w:i/>
          <w:iCs/>
          <w14:ligatures w14:val="standard"/>
        </w:rPr>
      </w:pPr>
      <w:r w:rsidRPr="000052C3">
        <w:rPr>
          <w:i/>
          <w:iCs/>
          <w14:ligatures w14:val="standard"/>
        </w:rPr>
        <w:t>Energy Conservation:</w:t>
      </w:r>
    </w:p>
    <w:p w14:paraId="0BDD8A7D" w14:textId="421A6C3E" w:rsidR="006D0D7E" w:rsidRDefault="000052C3" w:rsidP="000052C3">
      <w:pPr>
        <w:pStyle w:val="Abstract"/>
        <w:rPr>
          <w14:ligatures w14:val="standard"/>
        </w:rPr>
      </w:pPr>
      <w:r>
        <w:rPr>
          <w14:ligatures w14:val="standard"/>
        </w:rPr>
        <w:t xml:space="preserve">When the light falls on the surface of object, it either gets reflected which means the light rays clearly bounces off and never enters the surface or it gets refracted meaning some portion the light is absorbed by the surface. The light that </w:t>
      </w:r>
      <w:r w:rsidR="006D0D7E">
        <w:rPr>
          <w14:ligatures w14:val="standard"/>
        </w:rPr>
        <w:t>gets</w:t>
      </w:r>
      <w:r>
        <w:rPr>
          <w14:ligatures w14:val="standard"/>
        </w:rPr>
        <w:t xml:space="preserve"> reflected is </w:t>
      </w:r>
      <w:r>
        <w:rPr>
          <w14:ligatures w14:val="standard"/>
        </w:rPr>
        <w:lastRenderedPageBreak/>
        <w:t>called Specular Reflection and the one which gets absorbed is called Diffuse Reflection.</w:t>
      </w:r>
    </w:p>
    <w:p w14:paraId="0AB765D6" w14:textId="03BAA49D" w:rsidR="006D0D7E" w:rsidRDefault="006D0D7E" w:rsidP="000052C3">
      <w:pPr>
        <w:pStyle w:val="Abstract"/>
        <w:rPr>
          <w14:ligatures w14:val="standard"/>
        </w:rPr>
      </w:pPr>
      <w:r>
        <w:rPr>
          <w14:ligatures w14:val="standard"/>
        </w:rPr>
        <w:t>In real physics, the diffuse light reflection is not always absorbed, but rather the refracted light is bounced inside, where some lights may get reflected out and some don’t. This however depends on the type of the surface the light is interacting with. If the surface is completely metallic, then the diffuse light is immediately absorbed and only specular light is reflected. In computer graphics PBR pipeline, it introduces a new parameter along with roughness which is called Metallic, and it also ranges from 0.0-1.0. Pure Metallic surfaces will never show diffuse colo</w:t>
      </w:r>
      <w:r w:rsidR="00837DC0">
        <w:rPr>
          <w14:ligatures w14:val="standard"/>
        </w:rPr>
        <w:t>u</w:t>
      </w:r>
      <w:r>
        <w:rPr>
          <w14:ligatures w14:val="standard"/>
        </w:rPr>
        <w:t>rs.</w:t>
      </w:r>
    </w:p>
    <w:p w14:paraId="2C95D000" w14:textId="0A5947FA" w:rsidR="00DF403D" w:rsidRDefault="00DF403D" w:rsidP="000052C3">
      <w:pPr>
        <w:pStyle w:val="Abstract"/>
        <w:rPr>
          <w14:ligatures w14:val="standard"/>
        </w:rPr>
      </w:pPr>
    </w:p>
    <w:p w14:paraId="1E2AE93C" w14:textId="77777777" w:rsidR="00DF403D" w:rsidRDefault="00DF403D" w:rsidP="000052C3">
      <w:pPr>
        <w:pStyle w:val="Abstract"/>
        <w:rPr>
          <w14:ligatures w14:val="standard"/>
        </w:rPr>
      </w:pPr>
    </w:p>
    <w:p w14:paraId="23F33CED" w14:textId="7F87D6BD" w:rsidR="006D0D7E" w:rsidRDefault="006D0D7E">
      <w:pPr>
        <w:pStyle w:val="Abstract"/>
        <w:numPr>
          <w:ilvl w:val="3"/>
          <w:numId w:val="22"/>
        </w:numPr>
        <w:rPr>
          <w:i/>
          <w:iCs/>
          <w14:ligatures w14:val="standard"/>
        </w:rPr>
      </w:pPr>
      <w:r>
        <w:rPr>
          <w:i/>
          <w:iCs/>
          <w14:ligatures w14:val="standard"/>
        </w:rPr>
        <w:t>Rendering</w:t>
      </w:r>
      <w:r w:rsidRPr="006D0D7E">
        <w:rPr>
          <w:i/>
          <w:iCs/>
          <w14:ligatures w14:val="standard"/>
        </w:rPr>
        <w:t xml:space="preserve"> Equation:</w:t>
      </w:r>
    </w:p>
    <w:p w14:paraId="145967C5" w14:textId="31298E98" w:rsidR="006D0D7E" w:rsidRDefault="006D0D7E" w:rsidP="006D0D7E">
      <w:pPr>
        <w:pStyle w:val="Abstract"/>
        <w:rPr>
          <w14:ligatures w14:val="standard"/>
        </w:rPr>
      </w:pPr>
      <w:r>
        <w:rPr>
          <w14:ligatures w14:val="standard"/>
        </w:rPr>
        <w:t xml:space="preserve">The rendering equation is an integral equation used in computer graphics for </w:t>
      </w:r>
      <w:r w:rsidR="006410B3">
        <w:rPr>
          <w14:ligatures w14:val="standard"/>
        </w:rPr>
        <w:t>determine how exactly light interacts with surfaces and makes sure how the final object will look like after light falls on it. The equation looks like:</w:t>
      </w:r>
    </w:p>
    <w:p w14:paraId="2250308B" w14:textId="59EC4DDE" w:rsidR="006410B3" w:rsidRPr="00974F94" w:rsidRDefault="006410B3" w:rsidP="00974F94">
      <w:pPr>
        <w:pStyle w:val="Abstract"/>
        <w:jc w:val="center"/>
        <w:rPr>
          <w:rStyle w:val="mi"/>
          <w:rFonts w:cs="Linux Libertine"/>
          <w:color w:val="111111"/>
          <w:sz w:val="20"/>
          <w:szCs w:val="20"/>
          <w:bdr w:val="none" w:sz="0" w:space="0" w:color="auto" w:frame="1"/>
          <w:shd w:val="clear" w:color="auto" w:fill="EEEEEE"/>
        </w:rPr>
      </w:pPr>
      <w:r w:rsidRPr="00974F94">
        <w:rPr>
          <w:rStyle w:val="mi"/>
          <w:rFonts w:cs="Linux Libertine"/>
          <w:color w:val="111111"/>
          <w:sz w:val="20"/>
          <w:szCs w:val="20"/>
          <w:bdr w:val="none" w:sz="0" w:space="0" w:color="auto" w:frame="1"/>
          <w:shd w:val="clear" w:color="auto" w:fill="EEEEEE"/>
        </w:rPr>
        <w:t>Lo</w:t>
      </w:r>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p</w:t>
      </w:r>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ωo</w:t>
      </w:r>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w:t>
      </w:r>
      <w:r w:rsidR="00974F94" w:rsidRPr="00974F94">
        <w:rPr>
          <w:rFonts w:cs="Linux Libertine"/>
          <w14:ligatures w14:val="standard"/>
        </w:rPr>
        <w:t xml:space="preserve"> F(N, V, L) </w:t>
      </w:r>
      <w:r w:rsidRPr="00974F94">
        <w:rPr>
          <w:rStyle w:val="mi"/>
          <w:rFonts w:cs="Linux Libertine"/>
          <w:color w:val="111111"/>
          <w:sz w:val="20"/>
          <w:szCs w:val="20"/>
          <w:bdr w:val="none" w:sz="0" w:space="0" w:color="auto" w:frame="1"/>
          <w:shd w:val="clear" w:color="auto" w:fill="EEEEEE"/>
        </w:rPr>
        <w:t>Li</w:t>
      </w:r>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p</w:t>
      </w:r>
      <w:r w:rsidRPr="00974F94">
        <w:rPr>
          <w:rStyle w:val="mo"/>
          <w:rFonts w:cs="Linux Libertine"/>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ωi</w:t>
      </w:r>
      <w:r w:rsidRPr="00974F94">
        <w:rPr>
          <w:rStyle w:val="mo"/>
          <w:rFonts w:cs="Linux Libertine"/>
          <w:color w:val="111111"/>
          <w:sz w:val="20"/>
          <w:szCs w:val="20"/>
          <w:bdr w:val="none" w:sz="0" w:space="0" w:color="auto" w:frame="1"/>
          <w:shd w:val="clear" w:color="auto" w:fill="EEEEEE"/>
        </w:rPr>
        <w:t>)</w:t>
      </w:r>
      <w:r w:rsidR="00974F94" w:rsidRPr="00974F94">
        <w:rPr>
          <w:rStyle w:val="mo"/>
          <w:rFonts w:cs="Linux Libertine"/>
          <w:color w:val="111111"/>
          <w:sz w:val="20"/>
          <w:szCs w:val="20"/>
          <w:bdr w:val="none" w:sz="0" w:space="0" w:color="auto" w:frame="1"/>
          <w:shd w:val="clear" w:color="auto" w:fill="EEEEEE"/>
        </w:rPr>
        <w:t xml:space="preserve"> </w:t>
      </w:r>
      <w:r w:rsidRPr="00974F94">
        <w:rPr>
          <w:rStyle w:val="mi"/>
          <w:rFonts w:cs="Linux Libertine"/>
          <w:color w:val="111111"/>
          <w:sz w:val="20"/>
          <w:szCs w:val="20"/>
          <w:bdr w:val="none" w:sz="0" w:space="0" w:color="auto" w:frame="1"/>
          <w:shd w:val="clear" w:color="auto" w:fill="EEEEEE"/>
        </w:rPr>
        <w:t>n</w:t>
      </w:r>
      <w:r w:rsidRPr="00974F94">
        <w:rPr>
          <w:rStyle w:val="mo"/>
          <w:rFonts w:ascii="Cambria Math" w:hAnsi="Cambria Math" w:cs="Cambria Math"/>
          <w:color w:val="111111"/>
          <w:sz w:val="20"/>
          <w:szCs w:val="20"/>
          <w:bdr w:val="none" w:sz="0" w:space="0" w:color="auto" w:frame="1"/>
          <w:shd w:val="clear" w:color="auto" w:fill="EEEEEE"/>
        </w:rPr>
        <w:t>⋅</w:t>
      </w:r>
      <w:r w:rsidRPr="00974F94">
        <w:rPr>
          <w:rStyle w:val="mi"/>
          <w:rFonts w:cs="Linux Libertine"/>
          <w:color w:val="111111"/>
          <w:sz w:val="20"/>
          <w:szCs w:val="20"/>
          <w:bdr w:val="none" w:sz="0" w:space="0" w:color="auto" w:frame="1"/>
          <w:shd w:val="clear" w:color="auto" w:fill="EEEEEE"/>
        </w:rPr>
        <w:t>ωi</w:t>
      </w:r>
      <w:r w:rsidR="00974F94" w:rsidRPr="00974F94">
        <w:rPr>
          <w:rStyle w:val="mi"/>
          <w:rFonts w:cs="Linux Libertine"/>
          <w:color w:val="111111"/>
          <w:sz w:val="20"/>
          <w:szCs w:val="20"/>
          <w:bdr w:val="none" w:sz="0" w:space="0" w:color="auto" w:frame="1"/>
          <w:shd w:val="clear" w:color="auto" w:fill="EEEEEE"/>
        </w:rPr>
        <w:t xml:space="preserve"> </w:t>
      </w:r>
      <w:r w:rsidRPr="00974F94">
        <w:rPr>
          <w:rStyle w:val="mi"/>
          <w:rFonts w:cs="Linux Libertine"/>
          <w:color w:val="111111"/>
          <w:sz w:val="20"/>
          <w:szCs w:val="20"/>
          <w:bdr w:val="none" w:sz="0" w:space="0" w:color="auto" w:frame="1"/>
          <w:shd w:val="clear" w:color="auto" w:fill="EEEEEE"/>
        </w:rPr>
        <w:t>dωi</w:t>
      </w:r>
    </w:p>
    <w:p w14:paraId="0E7EB67E" w14:textId="77777777" w:rsidR="007F6D6A" w:rsidRDefault="007F6D6A" w:rsidP="007F6D6A">
      <w:pPr>
        <w:pStyle w:val="Abstract"/>
        <w:shd w:val="clear" w:color="auto" w:fill="FFFFFF" w:themeFill="background1"/>
        <w:rPr>
          <w14:ligatures w14:val="standard"/>
        </w:rPr>
      </w:pPr>
      <w:r>
        <w:rPr>
          <w14:ligatures w14:val="standard"/>
        </w:rPr>
        <w:t xml:space="preserve">Here, L denotes the term called radiance. Radiance is used to measure the strength of the incoming light from the single direction. A term called Radiant Flux is used to measure the energy sent from a light source in Watts. </w:t>
      </w:r>
    </w:p>
    <w:p w14:paraId="33E43285" w14:textId="3B7A334E" w:rsidR="007F6D6A" w:rsidRDefault="007F6D6A" w:rsidP="007F6D6A">
      <w:pPr>
        <w:pStyle w:val="Abstract"/>
        <w:shd w:val="clear" w:color="auto" w:fill="FFFFFF" w:themeFill="background1"/>
        <w:rPr>
          <w14:ligatures w14:val="standard"/>
        </w:rPr>
      </w:pPr>
      <w:r>
        <w:rPr>
          <w14:ligatures w14:val="standard"/>
        </w:rPr>
        <w:t>In real life, light is sum of energy over a different wavelength graph. Each wavelength gives a particular colour in nanometers with ideal range between 390nm and 700nm. Taking these wavelengths for computer graphics in not possible.</w:t>
      </w:r>
    </w:p>
    <w:p w14:paraId="5A0EFDC4" w14:textId="7948762F" w:rsidR="007F6D6A" w:rsidRDefault="007F6D6A" w:rsidP="007F6D6A">
      <w:pPr>
        <w:pStyle w:val="Abstract"/>
        <w:shd w:val="clear" w:color="auto" w:fill="FFFFFF" w:themeFill="background1"/>
        <w:rPr>
          <w14:ligatures w14:val="standard"/>
        </w:rPr>
      </w:pPr>
      <w:r w:rsidRPr="003F1908">
        <w:rPr>
          <w:rStyle w:val="mi"/>
          <w:rFonts w:ascii="Linux libertime" w:hAnsi="Linux libertime" w:cs="Arial"/>
          <w:color w:val="111111"/>
          <w:szCs w:val="18"/>
          <w:bdr w:val="none" w:sz="0" w:space="0" w:color="auto" w:frame="1"/>
          <w:shd w:val="clear" w:color="auto" w:fill="EEEEEE"/>
        </w:rPr>
        <w:t>ω</w:t>
      </w:r>
      <w:r w:rsidR="003F1908">
        <w:rPr>
          <w:rStyle w:val="mi"/>
          <w:rFonts w:ascii="Linux libertime" w:hAnsi="Linux libertime" w:cs="Arial"/>
          <w:color w:val="111111"/>
          <w:szCs w:val="18"/>
          <w:bdr w:val="none" w:sz="0" w:space="0" w:color="auto" w:frame="1"/>
          <w:shd w:val="clear" w:color="auto" w:fill="EEEEEE"/>
        </w:rPr>
        <w:t xml:space="preserve"> </w:t>
      </w:r>
      <w:r>
        <w:rPr>
          <w14:ligatures w14:val="standard"/>
        </w:rPr>
        <w:t>here denotes the solid angle. The solid angle tells the size of shape which projected on a sphere with radius of 1. See figure 9.</w:t>
      </w:r>
    </w:p>
    <w:p w14:paraId="3DA525F8" w14:textId="58541E33" w:rsidR="007F6D6A" w:rsidRDefault="007F6D6A" w:rsidP="007F6D6A">
      <w:pPr>
        <w:pStyle w:val="Abstract"/>
        <w:shd w:val="clear" w:color="auto" w:fill="FFFFFF" w:themeFill="background1"/>
        <w:jc w:val="center"/>
        <w:rPr>
          <w:szCs w:val="18"/>
          <w14:ligatures w14:val="standard"/>
        </w:rPr>
      </w:pPr>
      <w:r>
        <w:rPr>
          <w:noProof/>
        </w:rPr>
        <w:drawing>
          <wp:inline distT="0" distB="0" distL="0" distR="0" wp14:anchorId="6C84ABD2" wp14:editId="27CCB9DD">
            <wp:extent cx="1674421" cy="1232177"/>
            <wp:effectExtent l="0" t="0" r="0" b="6350"/>
            <wp:docPr id="16" name="Picture 16" descr="Solid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olid Ang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3642" cy="1238963"/>
                    </a:xfrm>
                    <a:prstGeom prst="rect">
                      <a:avLst/>
                    </a:prstGeom>
                    <a:noFill/>
                    <a:ln>
                      <a:noFill/>
                    </a:ln>
                  </pic:spPr>
                </pic:pic>
              </a:graphicData>
            </a:graphic>
          </wp:inline>
        </w:drawing>
      </w:r>
    </w:p>
    <w:p w14:paraId="731CE741" w14:textId="6393CD6D" w:rsidR="007F6D6A" w:rsidRDefault="007F6D6A" w:rsidP="007F6D6A">
      <w:pPr>
        <w:pStyle w:val="Abstract"/>
        <w:shd w:val="clear" w:color="auto" w:fill="FFFFFF" w:themeFill="background1"/>
        <w:jc w:val="center"/>
        <w:rPr>
          <w:b/>
          <w:bCs/>
          <w:szCs w:val="18"/>
          <w14:ligatures w14:val="standard"/>
        </w:rPr>
      </w:pPr>
      <w:r w:rsidRPr="007F6D6A">
        <w:rPr>
          <w:b/>
          <w:bCs/>
          <w:szCs w:val="18"/>
          <w14:ligatures w14:val="standard"/>
        </w:rPr>
        <w:t>Figure 9: Solid Angle</w:t>
      </w:r>
    </w:p>
    <w:p w14:paraId="383CC523" w14:textId="02804CD8" w:rsidR="007F6D6A" w:rsidRDefault="00F33E87" w:rsidP="007F6D6A">
      <w:pPr>
        <w:pStyle w:val="Abstract"/>
        <w:shd w:val="clear" w:color="auto" w:fill="FFFFFF" w:themeFill="background1"/>
        <w:rPr>
          <w:szCs w:val="18"/>
          <w14:ligatures w14:val="standard"/>
        </w:rPr>
      </w:pPr>
      <w:r>
        <w:rPr>
          <w:szCs w:val="18"/>
          <w14:ligatures w14:val="standard"/>
        </w:rPr>
        <w:t>Radiant intensity is the intensity of the light source over a projected area of the unit sphere. It is calculated using formula:</w:t>
      </w:r>
    </w:p>
    <w:p w14:paraId="0F10BCDC" w14:textId="1EA3B3D9" w:rsidR="00F33E87" w:rsidRPr="00C87BCB" w:rsidRDefault="00C87BCB" w:rsidP="00F33E87">
      <w:pPr>
        <w:pStyle w:val="Abstract"/>
        <w:shd w:val="clear" w:color="auto" w:fill="FFFFFF" w:themeFill="background1"/>
        <w:jc w:val="center"/>
        <w:rPr>
          <w:rFonts w:eastAsiaTheme="minorEastAsia"/>
          <w:szCs w:val="18"/>
          <w14:ligatures w14:val="standard"/>
        </w:rPr>
      </w:pPr>
      <m:oMathPara>
        <m:oMath>
          <m:r>
            <w:rPr>
              <w:rFonts w:ascii="Cambria Math" w:hAnsi="Cambria Math"/>
              <w:szCs w:val="18"/>
              <w14:ligatures w14:val="standard"/>
            </w:rPr>
            <m:t>I=</m:t>
          </m:r>
          <m:f>
            <m:fPr>
              <m:ctrlPr>
                <w:rPr>
                  <w:rFonts w:ascii="Cambria Math" w:hAnsi="Cambria Math"/>
                  <w:i/>
                  <w:szCs w:val="18"/>
                  <w14:ligatures w14:val="standard"/>
                </w:rPr>
              </m:ctrlPr>
            </m:fPr>
            <m:num>
              <m:r>
                <w:rPr>
                  <w:rFonts w:ascii="Cambria Math" w:hAnsi="Cambria Math"/>
                  <w:szCs w:val="18"/>
                  <w14:ligatures w14:val="standard"/>
                </w:rPr>
                <m:t>dɸ</m:t>
              </m:r>
            </m:num>
            <m:den>
              <m:r>
                <w:rPr>
                  <w:rFonts w:ascii="Cambria Math" w:hAnsi="Cambria Math"/>
                  <w:szCs w:val="18"/>
                  <w14:ligatures w14:val="standard"/>
                </w:rPr>
                <m:t>dΩ</m:t>
              </m:r>
            </m:den>
          </m:f>
        </m:oMath>
      </m:oMathPara>
    </w:p>
    <w:p w14:paraId="35364696" w14:textId="08E5376C" w:rsidR="00C87BCB" w:rsidRDefault="00C87BCB"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Here, I is the radiant flux divided by solid angle. With all this, the final radiance L can be calculated using the formula:</w:t>
      </w:r>
    </w:p>
    <w:p w14:paraId="5C8BDC0F" w14:textId="1B1DFB1E" w:rsidR="00C87BCB" w:rsidRPr="00C87BCB" w:rsidRDefault="00C87BCB" w:rsidP="00C87BCB">
      <w:pPr>
        <w:pStyle w:val="Abstract"/>
        <w:shd w:val="clear" w:color="auto" w:fill="FFFFFF" w:themeFill="background1"/>
        <w:rPr>
          <w:rFonts w:eastAsiaTheme="minorEastAsia"/>
          <w:szCs w:val="18"/>
          <w14:ligatures w14:val="standard"/>
        </w:rPr>
      </w:pPr>
      <m:oMathPara>
        <m:oMath>
          <m:r>
            <w:rPr>
              <w:rFonts w:ascii="Cambria Math" w:eastAsiaTheme="minorEastAsia" w:hAnsi="Cambria Math"/>
              <w:szCs w:val="18"/>
              <w14:ligatures w14:val="standard"/>
            </w:rPr>
            <m:t>L=</m:t>
          </m:r>
          <m:f>
            <m:fPr>
              <m:ctrlPr>
                <w:rPr>
                  <w:rFonts w:ascii="Cambria Math" w:hAnsi="Cambria Math"/>
                  <w:i/>
                  <w:szCs w:val="18"/>
                  <w14:ligatures w14:val="standard"/>
                </w:rPr>
              </m:ctrlPr>
            </m:fPr>
            <m:num>
              <m:sSup>
                <m:sSupPr>
                  <m:ctrlPr>
                    <w:rPr>
                      <w:rFonts w:ascii="Cambria Math" w:eastAsiaTheme="minorEastAsia" w:hAnsi="Cambria Math"/>
                      <w:i/>
                      <w:szCs w:val="18"/>
                      <w14:ligatures w14:val="standard"/>
                    </w:rPr>
                  </m:ctrlPr>
                </m:sSupPr>
                <m:e>
                  <m:r>
                    <w:rPr>
                      <w:rFonts w:ascii="Cambria Math" w:eastAsiaTheme="minorEastAsia" w:hAnsi="Cambria Math"/>
                      <w:szCs w:val="18"/>
                      <w14:ligatures w14:val="standard"/>
                    </w:rPr>
                    <m:t>d</m:t>
                  </m:r>
                </m:e>
                <m:sup>
                  <m:r>
                    <w:rPr>
                      <w:rFonts w:ascii="Cambria Math" w:eastAsiaTheme="minorEastAsia" w:hAnsi="Cambria Math"/>
                      <w:szCs w:val="18"/>
                      <w14:ligatures w14:val="standard"/>
                    </w:rPr>
                    <m:t>2</m:t>
                  </m:r>
                </m:sup>
              </m:sSup>
              <m:r>
                <w:rPr>
                  <w:rFonts w:ascii="Cambria Math" w:hAnsi="Cambria Math"/>
                  <w:szCs w:val="18"/>
                  <w14:ligatures w14:val="standard"/>
                </w:rPr>
                <m:t>ɸ</m:t>
              </m:r>
              <m:ctrlPr>
                <w:rPr>
                  <w:rFonts w:ascii="Cambria Math" w:eastAsiaTheme="minorEastAsia" w:hAnsi="Cambria Math"/>
                  <w:i/>
                  <w:szCs w:val="18"/>
                  <w14:ligatures w14:val="standard"/>
                </w:rPr>
              </m:ctrlPr>
            </m:num>
            <m:den>
              <m:r>
                <w:rPr>
                  <w:rFonts w:ascii="Cambria Math" w:eastAsiaTheme="minorEastAsia" w:hAnsi="Cambria Math"/>
                  <w:szCs w:val="18"/>
                  <w14:ligatures w14:val="standard"/>
                </w:rPr>
                <m:t>dAd</m:t>
              </m:r>
              <m:r>
                <m:rPr>
                  <m:sty m:val="p"/>
                </m:rPr>
                <w:rPr>
                  <w:rStyle w:val="mi"/>
                  <w:rFonts w:ascii="Cambria Math" w:hAnsi="Cambria Math" w:cs="Arial"/>
                  <w:color w:val="111111"/>
                  <w:szCs w:val="18"/>
                  <w:bdr w:val="none" w:sz="0" w:space="0" w:color="auto" w:frame="1"/>
                  <w:shd w:val="clear" w:color="auto" w:fill="EEEEEE"/>
                </w:rPr>
                <m:t>ω</m:t>
              </m:r>
              <m:func>
                <m:funcPr>
                  <m:ctrlPr>
                    <w:rPr>
                      <w:rStyle w:val="mi"/>
                      <w:rFonts w:ascii="Cambria Math" w:hAnsi="Linux libertime" w:cs="Arial"/>
                      <w:color w:val="111111"/>
                      <w:szCs w:val="18"/>
                      <w:bdr w:val="none" w:sz="0" w:space="0" w:color="auto" w:frame="1"/>
                      <w:shd w:val="clear" w:color="auto" w:fill="EEEEEE"/>
                    </w:rPr>
                  </m:ctrlPr>
                </m:funcPr>
                <m:fName>
                  <m:r>
                    <m:rPr>
                      <m:sty m:val="p"/>
                    </m:rPr>
                    <w:rPr>
                      <w:rStyle w:val="mi"/>
                      <w:rFonts w:ascii="Cambria Math" w:hAnsi="Linux libertime" w:cs="Arial"/>
                      <w:color w:val="111111"/>
                      <w:szCs w:val="18"/>
                      <w:bdr w:val="none" w:sz="0" w:space="0" w:color="auto" w:frame="1"/>
                      <w:shd w:val="clear" w:color="auto" w:fill="EEEEEE"/>
                    </w:rPr>
                    <m:t>cos</m:t>
                  </m:r>
                </m:fName>
                <m:e>
                  <m:r>
                    <m:rPr>
                      <m:sty m:val="p"/>
                    </m:rPr>
                    <w:rPr>
                      <w:rStyle w:val="mi"/>
                      <w:rFonts w:ascii="Cambria Math" w:hAnsi="Linux libertime" w:cs="Arial"/>
                      <w:color w:val="111111"/>
                      <w:szCs w:val="18"/>
                      <w:bdr w:val="none" w:sz="0" w:space="0" w:color="auto" w:frame="1"/>
                      <w:shd w:val="clear" w:color="auto" w:fill="EEEEEE"/>
                    </w:rPr>
                    <m:t>θ</m:t>
                  </m:r>
                </m:e>
              </m:func>
            </m:den>
          </m:f>
        </m:oMath>
      </m:oMathPara>
    </w:p>
    <w:p w14:paraId="6BA92564" w14:textId="3DA91C00" w:rsidR="00974F94" w:rsidRDefault="003F1908"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 xml:space="preserve">Here, A can be represented as point P of the fragment in world space and solid angle </w:t>
      </w:r>
      <w:r w:rsidRPr="003F1908">
        <w:rPr>
          <w:rStyle w:val="mi"/>
          <w:rFonts w:ascii="Linux libertime" w:hAnsi="Linux libertime" w:cs="Arial"/>
          <w:color w:val="111111"/>
          <w:szCs w:val="18"/>
          <w:bdr w:val="none" w:sz="0" w:space="0" w:color="auto" w:frame="1"/>
          <w:shd w:val="clear" w:color="auto" w:fill="EEEEEE"/>
        </w:rPr>
        <w:t>ω</w:t>
      </w:r>
      <w:r>
        <w:rPr>
          <w:rStyle w:val="mi"/>
          <w:rFonts w:ascii="Linux libertime" w:hAnsi="Linux libertime" w:cs="Arial"/>
          <w:color w:val="111111"/>
          <w:szCs w:val="18"/>
          <w:bdr w:val="none" w:sz="0" w:space="0" w:color="auto" w:frame="1"/>
          <w:shd w:val="clear" w:color="auto" w:fill="EEEEEE"/>
        </w:rPr>
        <w:t xml:space="preserve"> </w:t>
      </w:r>
      <w:r>
        <w:rPr>
          <w:rFonts w:eastAsiaTheme="minorEastAsia"/>
          <w:szCs w:val="18"/>
          <w14:ligatures w14:val="standard"/>
        </w:rPr>
        <w:t>can be represented the light direction vector and cosine angle is the dot product of the light direction and surface normal N. So</w:t>
      </w:r>
      <w:r w:rsidR="00974F94">
        <w:rPr>
          <w:rFonts w:eastAsiaTheme="minorEastAsia"/>
          <w:szCs w:val="18"/>
          <w14:ligatures w14:val="standard"/>
        </w:rPr>
        <w:t>,</w:t>
      </w:r>
      <w:r>
        <w:rPr>
          <w:rFonts w:eastAsiaTheme="minorEastAsia"/>
          <w:szCs w:val="18"/>
          <w14:ligatures w14:val="standard"/>
        </w:rPr>
        <w:t xml:space="preserve"> L here denotes the radiance at point P </w:t>
      </w:r>
      <w:r w:rsidR="00974F94">
        <w:rPr>
          <w:rFonts w:eastAsiaTheme="minorEastAsia"/>
          <w:szCs w:val="18"/>
          <w14:ligatures w14:val="standard"/>
        </w:rPr>
        <w:t>in direction solid angle.</w:t>
      </w:r>
    </w:p>
    <w:p w14:paraId="1BA40265" w14:textId="2FF68275" w:rsidR="00974F94" w:rsidRPr="00C87BCB" w:rsidRDefault="00974F94" w:rsidP="00C87BCB">
      <w:pPr>
        <w:pStyle w:val="Abstract"/>
        <w:shd w:val="clear" w:color="auto" w:fill="FFFFFF" w:themeFill="background1"/>
        <w:rPr>
          <w:rFonts w:eastAsiaTheme="minorEastAsia"/>
          <w:szCs w:val="18"/>
          <w14:ligatures w14:val="standard"/>
        </w:rPr>
      </w:pPr>
      <w:r>
        <w:rPr>
          <w:rFonts w:eastAsiaTheme="minorEastAsia"/>
          <w:szCs w:val="18"/>
          <w14:ligatures w14:val="standard"/>
        </w:rPr>
        <w:t>From the rendering equation, Lo is the irradiance which is the sum of all the radiance of all the light sources.</w:t>
      </w:r>
    </w:p>
    <w:p w14:paraId="534EE9DD" w14:textId="6540A90B" w:rsidR="00840F4E" w:rsidRPr="00840F4E" w:rsidRDefault="00840F4E">
      <w:pPr>
        <w:pStyle w:val="Abstract"/>
        <w:numPr>
          <w:ilvl w:val="3"/>
          <w:numId w:val="22"/>
        </w:numPr>
        <w:rPr>
          <w:i/>
          <w:iCs/>
          <w14:ligatures w14:val="standard"/>
        </w:rPr>
      </w:pPr>
      <w:r w:rsidRPr="00840F4E">
        <w:rPr>
          <w:i/>
          <w:iCs/>
          <w14:ligatures w14:val="standard"/>
        </w:rPr>
        <w:t>Bidirectional Reflective Distribution Function:</w:t>
      </w:r>
    </w:p>
    <w:p w14:paraId="51888F89" w14:textId="6CA07B01" w:rsidR="00840F4E" w:rsidRPr="00974F94" w:rsidRDefault="00840F4E" w:rsidP="00974F94">
      <w:pPr>
        <w:pStyle w:val="Abstract"/>
        <w:rPr>
          <w14:ligatures w14:val="standard"/>
        </w:rPr>
      </w:pPr>
      <w:r>
        <w:rPr>
          <w14:ligatures w14:val="standard"/>
        </w:rPr>
        <w:t xml:space="preserve">It uses a special Bidirectional reflective distribution function or BRDF. The job of BRDF is to determine how a light is bounced or reflected from the surface based on the reflective property of the surface. In computer graphics, this reflective property is called Roughness or Glossiness in some 3D engines. The BRDF function requires three inputs and is denoted as </w:t>
      </w:r>
      <w:r w:rsidR="008B3C37">
        <w:rPr>
          <w14:ligatures w14:val="standard"/>
        </w:rPr>
        <w:t>F</w:t>
      </w:r>
      <w:r>
        <w:rPr>
          <w14:ligatures w14:val="standard"/>
        </w:rPr>
        <w:t>(N, V, L)</w:t>
      </w:r>
      <w:r w:rsidR="00974F94">
        <w:rPr>
          <w14:ligatures w14:val="standard"/>
        </w:rPr>
        <w:t>. Here, N is the surface normal, V is the direction from camera or eye and L is the direction of light</w:t>
      </w:r>
    </w:p>
    <w:p w14:paraId="195B8E7E" w14:textId="6D7DA48B" w:rsidR="00974F94" w:rsidRDefault="00974F94" w:rsidP="00974F94">
      <w:pPr>
        <w:pStyle w:val="Abstract"/>
        <w:rPr>
          <w14:ligatures w14:val="standard"/>
        </w:rPr>
      </w:pPr>
      <w:r>
        <w:rPr>
          <w14:ligatures w14:val="standard"/>
        </w:rPr>
        <w:t>The most famous BRDF is the Cook-Torrance BRDF which is given by the equation:</w:t>
      </w:r>
    </w:p>
    <w:p w14:paraId="081E5213" w14:textId="767E8AB6" w:rsidR="006C4181" w:rsidRDefault="006C4181" w:rsidP="006C4181">
      <w:pPr>
        <w:pStyle w:val="Abstract"/>
        <w:jc w:val="center"/>
        <w:rPr>
          <w14:ligatures w14:val="standard"/>
        </w:rPr>
      </w:pPr>
      <m:oMathPara>
        <m:oMath>
          <m:r>
            <w:rPr>
              <w:rFonts w:ascii="Cambria Math" w:hAnsi="Cambria Math"/>
              <w14:ligatures w14:val="standard"/>
            </w:rPr>
            <m:t>f=Kd flambert+Ks fcook-torrance</m:t>
          </m:r>
        </m:oMath>
      </m:oMathPara>
    </w:p>
    <w:p w14:paraId="66A8EF49" w14:textId="5B8723B7" w:rsidR="00974F94" w:rsidRDefault="00974F94" w:rsidP="00974F94">
      <w:pPr>
        <w:pStyle w:val="Abstract"/>
        <w:rPr>
          <w14:ligatures w14:val="standard"/>
        </w:rPr>
      </w:pPr>
      <w:r>
        <w:rPr>
          <w14:ligatures w14:val="standard"/>
        </w:rPr>
        <w:t xml:space="preserve">Where, Kd is the light </w:t>
      </w:r>
      <w:r w:rsidR="006C4181">
        <w:rPr>
          <w14:ligatures w14:val="standard"/>
        </w:rPr>
        <w:t>ratio that will get refracted and Ks the light ratio that will be reflected.</w:t>
      </w:r>
    </w:p>
    <w:p w14:paraId="53004105" w14:textId="0B1990F1" w:rsidR="006535EC" w:rsidRPr="006535EC" w:rsidRDefault="006535EC">
      <w:pPr>
        <w:pStyle w:val="Abstract"/>
        <w:numPr>
          <w:ilvl w:val="3"/>
          <w:numId w:val="22"/>
        </w:numPr>
        <w:rPr>
          <w14:ligatures w14:val="standard"/>
        </w:rPr>
      </w:pPr>
      <w:r>
        <w:rPr>
          <w:i/>
          <w:iCs/>
          <w14:ligatures w14:val="standard"/>
        </w:rPr>
        <w:t>Diffuse and Specular</w:t>
      </w:r>
      <w:r w:rsidR="008B3C37">
        <w:rPr>
          <w:i/>
          <w:iCs/>
          <w14:ligatures w14:val="standard"/>
        </w:rPr>
        <w:t xml:space="preserve"> BRDFs</w:t>
      </w:r>
      <w:r>
        <w:rPr>
          <w:i/>
          <w:iCs/>
          <w14:ligatures w14:val="standard"/>
        </w:rPr>
        <w:t>:</w:t>
      </w:r>
    </w:p>
    <w:p w14:paraId="6F7D1DE5" w14:textId="48535517" w:rsidR="006535EC" w:rsidRDefault="006535EC" w:rsidP="006535EC">
      <w:pPr>
        <w:pStyle w:val="Abstract"/>
        <w:rPr>
          <w14:ligatures w14:val="standard"/>
        </w:rPr>
      </w:pPr>
      <w:r>
        <w:rPr>
          <w14:ligatures w14:val="standard"/>
        </w:rPr>
        <w:t xml:space="preserve">Reflections comes in two types: Diffuse and Specular. </w:t>
      </w:r>
      <w:r w:rsidR="005B14C4">
        <w:rPr>
          <w14:ligatures w14:val="standard"/>
        </w:rPr>
        <w:t>Diffuse is a reflection where photons enter the surface and moves out after many bounces. Whereas the Specular get reflected or refracted. See figure 9.</w:t>
      </w:r>
    </w:p>
    <w:p w14:paraId="3FF4307E" w14:textId="120B6521" w:rsidR="005B14C4" w:rsidRDefault="005B14C4" w:rsidP="005B14C4">
      <w:pPr>
        <w:pStyle w:val="Abstract"/>
        <w:jc w:val="center"/>
        <w:rPr>
          <w14:ligatures w14:val="standard"/>
        </w:rPr>
      </w:pPr>
      <w:r>
        <w:rPr>
          <w:noProof/>
        </w:rPr>
        <w:drawing>
          <wp:inline distT="0" distB="0" distL="0" distR="0" wp14:anchorId="5F87DC68" wp14:editId="6DA5BFC4">
            <wp:extent cx="2630384" cy="1121749"/>
            <wp:effectExtent l="0" t="0" r="0" b="2540"/>
            <wp:docPr id="15" name="Picture 15" descr="Yellow-Specular, Blue-Diff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Yellow-Specular, Blue-Diffu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7017" cy="1124578"/>
                    </a:xfrm>
                    <a:prstGeom prst="rect">
                      <a:avLst/>
                    </a:prstGeom>
                    <a:noFill/>
                    <a:ln>
                      <a:noFill/>
                    </a:ln>
                  </pic:spPr>
                </pic:pic>
              </a:graphicData>
            </a:graphic>
          </wp:inline>
        </w:drawing>
      </w:r>
    </w:p>
    <w:p w14:paraId="5A336BBE" w14:textId="76BB1BAD" w:rsidR="005B14C4" w:rsidRDefault="005B14C4" w:rsidP="005B14C4">
      <w:pPr>
        <w:pStyle w:val="Abstract"/>
        <w:jc w:val="center"/>
        <w:rPr>
          <w:b/>
          <w:bCs/>
          <w14:ligatures w14:val="standard"/>
        </w:rPr>
      </w:pPr>
      <w:r w:rsidRPr="005B14C4">
        <w:rPr>
          <w:b/>
          <w:bCs/>
          <w14:ligatures w14:val="standard"/>
        </w:rPr>
        <w:t>Figure 9: Yellow- Specular reflection, Blue- Diffuse reflection</w:t>
      </w:r>
    </w:p>
    <w:p w14:paraId="0321AA85" w14:textId="29DD5F7B" w:rsidR="00DD5676" w:rsidRDefault="00840F4E" w:rsidP="00DD5676">
      <w:pPr>
        <w:pStyle w:val="Abstract"/>
        <w:rPr>
          <w14:ligatures w14:val="standard"/>
        </w:rPr>
      </w:pPr>
      <w:r>
        <w:rPr>
          <w14:ligatures w14:val="standard"/>
        </w:rPr>
        <w:t>To start with diffuse BRDFs</w:t>
      </w:r>
      <w:r w:rsidR="006C4181">
        <w:rPr>
          <w14:ligatures w14:val="standard"/>
        </w:rPr>
        <w:t>, the most common the Lambertian diffuse BRDF which is given by the formula:</w:t>
      </w:r>
    </w:p>
    <w:p w14:paraId="2CA4B02D" w14:textId="31A794D3" w:rsidR="006C4181" w:rsidRPr="006C4181" w:rsidRDefault="006C4181" w:rsidP="00DD5676">
      <w:pPr>
        <w:pStyle w:val="Abstract"/>
        <w:rPr>
          <w:rFonts w:eastAsiaTheme="minorEastAsia"/>
          <w14:ligatures w14:val="standard"/>
        </w:rPr>
      </w:pPr>
      <m:oMathPara>
        <m:oMath>
          <m:r>
            <w:rPr>
              <w:rFonts w:ascii="Cambria Math" w:hAnsi="Cambria Math"/>
              <w14:ligatures w14:val="standard"/>
            </w:rPr>
            <m:t>flambert=</m:t>
          </m:r>
          <m:f>
            <m:fPr>
              <m:ctrlPr>
                <w:rPr>
                  <w:rFonts w:ascii="Cambria Math" w:hAnsi="Cambria Math"/>
                  <w:i/>
                  <w14:ligatures w14:val="standard"/>
                </w:rPr>
              </m:ctrlPr>
            </m:fPr>
            <m:num>
              <m:r>
                <w:rPr>
                  <w:rFonts w:ascii="Cambria Math" w:hAnsi="Cambria Math"/>
                  <w14:ligatures w14:val="standard"/>
                </w:rPr>
                <m:t>c</m:t>
              </m:r>
            </m:num>
            <m:den>
              <m:r>
                <w:rPr>
                  <w:rFonts w:ascii="Cambria Math" w:hAnsi="Cambria Math"/>
                  <w14:ligatures w14:val="standard"/>
                </w:rPr>
                <m:t>π</m:t>
              </m:r>
            </m:den>
          </m:f>
        </m:oMath>
      </m:oMathPara>
    </w:p>
    <w:p w14:paraId="4DE90CCE" w14:textId="23AA746D" w:rsidR="00911F1F" w:rsidRDefault="006C4181" w:rsidP="00800F41">
      <w:pPr>
        <w:pStyle w:val="Abstract"/>
        <w:rPr>
          <w14:ligatures w14:val="standard"/>
        </w:rPr>
      </w:pPr>
      <w:r>
        <w:rPr>
          <w14:ligatures w14:val="standard"/>
        </w:rPr>
        <w:t>Here, c is the simple albedo colour which can be obtained from any albedo texture and is divided by pi for normalizing the reflected diffuse light. There are other types of diffuse BRDFs like the Oren-Nayar BRDF, Burley BRDF.</w:t>
      </w:r>
    </w:p>
    <w:p w14:paraId="4FA9E9CC" w14:textId="645C76A1" w:rsidR="006C4181" w:rsidRDefault="006C4181" w:rsidP="00800F41">
      <w:pPr>
        <w:pStyle w:val="Abstract"/>
        <w:rPr>
          <w14:ligatures w14:val="standard"/>
        </w:rPr>
      </w:pPr>
      <w:r>
        <w:rPr>
          <w14:ligatures w14:val="standard"/>
        </w:rPr>
        <w:t xml:space="preserve">The specular BRDF is the Cook-Torrance Specular BRDF which is again </w:t>
      </w:r>
      <w:r w:rsidR="00614A3C">
        <w:rPr>
          <w14:ligatures w14:val="standard"/>
        </w:rPr>
        <w:t>given by the formula:</w:t>
      </w:r>
    </w:p>
    <w:p w14:paraId="4A3FE2AB" w14:textId="3AE157FC" w:rsidR="00614A3C" w:rsidRPr="007260B5" w:rsidRDefault="007260B5" w:rsidP="00614A3C">
      <w:pPr>
        <w:pStyle w:val="Abstract"/>
        <w:jc w:val="center"/>
        <w:rPr>
          <w:rFonts w:eastAsiaTheme="minorEastAsia"/>
          <w14:ligatures w14:val="standard"/>
        </w:rPr>
      </w:pPr>
      <m:oMathPara>
        <m:oMath>
          <m:r>
            <w:rPr>
              <w:rFonts w:ascii="Cambria Math" w:hAnsi="Cambria Math"/>
              <w14:ligatures w14:val="standard"/>
            </w:rPr>
            <m:t>fCook-Torrance=</m:t>
          </m:r>
          <m:f>
            <m:fPr>
              <m:ctrlPr>
                <w:rPr>
                  <w:rFonts w:ascii="Cambria Math" w:hAnsi="Cambria Math"/>
                  <w:i/>
                  <w14:ligatures w14:val="standard"/>
                </w:rPr>
              </m:ctrlPr>
            </m:fPr>
            <m:num>
              <m:r>
                <w:rPr>
                  <w:rFonts w:ascii="Cambria Math" w:hAnsi="Cambria Math"/>
                  <w14:ligatures w14:val="standard"/>
                </w:rPr>
                <m:t>DFG</m:t>
              </m:r>
            </m:num>
            <m:den>
              <m:r>
                <w:rPr>
                  <w:rFonts w:ascii="Cambria Math" w:hAnsi="Cambria Math"/>
                  <w14:ligatures w14:val="standard"/>
                </w:rPr>
                <m:t>4(wo . n)(wi . n)</m:t>
              </m:r>
            </m:den>
          </m:f>
        </m:oMath>
      </m:oMathPara>
    </w:p>
    <w:p w14:paraId="0F5FA476" w14:textId="0E9FC268" w:rsidR="007260B5" w:rsidRDefault="007260B5" w:rsidP="007260B5">
      <w:pPr>
        <w:pStyle w:val="Abstract"/>
        <w:rPr>
          <w:rFonts w:eastAsiaTheme="minorEastAsia"/>
          <w14:ligatures w14:val="standard"/>
        </w:rPr>
      </w:pPr>
      <w:r>
        <w:rPr>
          <w:rFonts w:eastAsiaTheme="minorEastAsia"/>
          <w14:ligatures w14:val="standard"/>
        </w:rPr>
        <w:lastRenderedPageBreak/>
        <w:t>It is made from three sub-</w:t>
      </w:r>
      <w:r w:rsidR="00D71BF3">
        <w:rPr>
          <w:rFonts w:eastAsiaTheme="minorEastAsia"/>
          <w14:ligatures w14:val="standard"/>
        </w:rPr>
        <w:t>functions;</w:t>
      </w:r>
      <w:r>
        <w:rPr>
          <w:rFonts w:eastAsiaTheme="minorEastAsia"/>
          <w14:ligatures w14:val="standard"/>
        </w:rPr>
        <w:t xml:space="preserve"> D is the Normal distribution function</w:t>
      </w:r>
      <w:r w:rsidR="00D71BF3">
        <w:rPr>
          <w:rFonts w:eastAsiaTheme="minorEastAsia"/>
          <w14:ligatures w14:val="standard"/>
        </w:rPr>
        <w:t xml:space="preserve"> (NDF)</w:t>
      </w:r>
      <w:r>
        <w:rPr>
          <w:rFonts w:eastAsiaTheme="minorEastAsia"/>
          <w14:ligatures w14:val="standard"/>
        </w:rPr>
        <w:t xml:space="preserve"> which approximates the alignment of microfacets along the halfway vector h based on the roughness parameter. Here, </w:t>
      </w:r>
      <w:r w:rsidR="00D71BF3">
        <w:rPr>
          <w:rFonts w:eastAsiaTheme="minorEastAsia"/>
          <w14:ligatures w14:val="standard"/>
        </w:rPr>
        <w:t>Trowbridge-Reitz GGX is used to calculate NDF using the formula:</w:t>
      </w:r>
    </w:p>
    <w:p w14:paraId="21F1BF5D" w14:textId="4B81972F" w:rsidR="00D71BF3" w:rsidRPr="00D71BF3" w:rsidRDefault="00D71BF3" w:rsidP="00D71BF3">
      <w:pPr>
        <w:pStyle w:val="Abstract"/>
        <w:jc w:val="center"/>
        <w:rPr>
          <w:rFonts w:eastAsiaTheme="minorEastAsia"/>
          <w14:ligatures w14:val="standard"/>
        </w:rPr>
      </w:pPr>
      <m:oMathPara>
        <m:oMath>
          <m:r>
            <w:rPr>
              <w:rFonts w:ascii="Cambria Math" w:eastAsiaTheme="minorEastAsia" w:hAnsi="Cambria Math" w:cs="Cambria Math"/>
              <w14:ligatures w14:val="standard"/>
            </w:rPr>
            <m:t>NDF(n,h,r)</m:t>
          </m:r>
          <m:r>
            <m:rPr>
              <m:sty m:val="p"/>
            </m:rPr>
            <w:rPr>
              <w:rFonts w:ascii="Cambria Math" w:eastAsiaTheme="minorEastAsia" w:hAnsi="Cambria Math" w:cs="Cambria Math"/>
              <w14:ligatures w14:val="standard"/>
            </w:rPr>
            <m:t>=</m:t>
          </m:r>
          <m:f>
            <m:fPr>
              <m:ctrlPr>
                <w:rPr>
                  <w:rFonts w:ascii="Cambria Math" w:eastAsiaTheme="minorEastAsia" w:hAnsi="Cambria Math"/>
                  <w14:ligatures w14:val="standard"/>
                </w:rPr>
              </m:ctrlPr>
            </m:fPr>
            <m:num>
              <m:sSup>
                <m:sSupPr>
                  <m:ctrlPr>
                    <w:rPr>
                      <w:rFonts w:ascii="Cambria Math" w:eastAsiaTheme="minorEastAsia" w:hAnsi="Cambria Math" w:cs="Cambria Math"/>
                      <w14:ligatures w14:val="standard"/>
                    </w:rPr>
                  </m:ctrlPr>
                </m:sSupPr>
                <m:e>
                  <m:r>
                    <m:rPr>
                      <m:sty m:val="p"/>
                    </m:rPr>
                    <w:rPr>
                      <w:rFonts w:ascii="Cambria Math" w:eastAsiaTheme="minorEastAsia" w:hAnsi="Cambria Math" w:cs="Cambria Math"/>
                      <w14:ligatures w14:val="standard"/>
                    </w:rPr>
                    <m:t>r</m:t>
                  </m:r>
                </m:e>
                <m:sup>
                  <m:r>
                    <m:rPr>
                      <m:sty m:val="p"/>
                    </m:rPr>
                    <w:rPr>
                      <w:rFonts w:ascii="Cambria Math" w:eastAsiaTheme="minorEastAsia" w:hAnsi="Cambria Math" w:cs="Cambria Math"/>
                      <w14:ligatures w14:val="standard"/>
                    </w:rPr>
                    <m:t>2</m:t>
                  </m:r>
                </m:sup>
              </m:sSup>
            </m:num>
            <m:den>
              <m:r>
                <m:rPr>
                  <m:sty m:val="p"/>
                </m:rPr>
                <w:rPr>
                  <w:rFonts w:ascii="Cambria Math" w:eastAsiaTheme="minorEastAsia" w:hAnsi="Cambria Math" w:cs="Cambria Math"/>
                  <w14:ligatures w14:val="standard"/>
                </w:rPr>
                <m:t>π</m:t>
              </m:r>
              <m:sSup>
                <m:sSupPr>
                  <m:ctrlPr>
                    <w:rPr>
                      <w:rFonts w:ascii="Cambria Math" w:eastAsiaTheme="minorEastAsia" w:hAnsi="Cambria Math" w:cs="Cambria Math"/>
                      <w14:ligatures w14:val="standard"/>
                    </w:rPr>
                  </m:ctrlPr>
                </m:sSupPr>
                <m:e>
                  <m:d>
                    <m:dPr>
                      <m:ctrlPr>
                        <w:rPr>
                          <w:rFonts w:ascii="Cambria Math" w:eastAsiaTheme="minorEastAsia" w:hAnsi="Cambria Math" w:cs="Cambria Math"/>
                          <w14:ligatures w14:val="standard"/>
                        </w:rPr>
                      </m:ctrlPr>
                    </m:dPr>
                    <m:e>
                      <m:sSup>
                        <m:sSupPr>
                          <m:ctrlPr>
                            <w:rPr>
                              <w:rFonts w:ascii="Cambria Math" w:eastAsiaTheme="minorEastAsia" w:hAnsi="Cambria Math" w:cs="Cambria Math"/>
                              <w14:ligatures w14:val="standard"/>
                            </w:rPr>
                          </m:ctrlPr>
                        </m:sSupPr>
                        <m:e>
                          <m:d>
                            <m:dPr>
                              <m:ctrlPr>
                                <w:rPr>
                                  <w:rFonts w:ascii="Cambria Math" w:eastAsiaTheme="minorEastAsia" w:hAnsi="Cambria Math" w:cs="Cambria Math"/>
                                  <w14:ligatures w14:val="standard"/>
                                </w:rPr>
                              </m:ctrlPr>
                            </m:dPr>
                            <m:e>
                              <m:r>
                                <m:rPr>
                                  <m:sty m:val="p"/>
                                </m:rPr>
                                <w:rPr>
                                  <w:rFonts w:ascii="Cambria Math" w:eastAsiaTheme="minorEastAsia" w:hAnsi="Cambria Math" w:cs="Cambria Math"/>
                                  <w14:ligatures w14:val="standard"/>
                                </w:rPr>
                                <m:t>n.h</m:t>
                              </m:r>
                            </m:e>
                          </m:d>
                        </m:e>
                        <m:sup>
                          <m:r>
                            <m:rPr>
                              <m:sty m:val="p"/>
                            </m:rPr>
                            <w:rPr>
                              <w:rFonts w:ascii="Cambria Math" w:eastAsiaTheme="minorEastAsia" w:hAnsi="Cambria Math" w:cs="Cambria Math"/>
                              <w14:ligatures w14:val="standard"/>
                            </w:rPr>
                            <m:t>2</m:t>
                          </m:r>
                        </m:sup>
                      </m:sSup>
                      <m:d>
                        <m:dPr>
                          <m:ctrlPr>
                            <w:rPr>
                              <w:rFonts w:ascii="Cambria Math" w:eastAsiaTheme="minorEastAsia" w:hAnsi="Cambria Math" w:cs="Cambria Math"/>
                              <w14:ligatures w14:val="standard"/>
                            </w:rPr>
                          </m:ctrlPr>
                        </m:dPr>
                        <m:e>
                          <m:sSup>
                            <m:sSupPr>
                              <m:ctrlPr>
                                <w:rPr>
                                  <w:rFonts w:ascii="Cambria Math" w:eastAsiaTheme="minorEastAsia" w:hAnsi="Cambria Math" w:cs="Cambria Math"/>
                                  <w14:ligatures w14:val="standard"/>
                                </w:rPr>
                              </m:ctrlPr>
                            </m:sSupPr>
                            <m:e>
                              <m:r>
                                <m:rPr>
                                  <m:sty m:val="p"/>
                                </m:rPr>
                                <w:rPr>
                                  <w:rFonts w:ascii="Cambria Math" w:eastAsiaTheme="minorEastAsia" w:hAnsi="Cambria Math" w:cs="Cambria Math"/>
                                  <w14:ligatures w14:val="standard"/>
                                </w:rPr>
                                <m:t>r</m:t>
                              </m:r>
                            </m:e>
                            <m:sup>
                              <m:r>
                                <m:rPr>
                                  <m:sty m:val="p"/>
                                </m:rPr>
                                <w:rPr>
                                  <w:rFonts w:ascii="Cambria Math" w:eastAsiaTheme="minorEastAsia" w:hAnsi="Cambria Math" w:cs="Cambria Math"/>
                                  <w14:ligatures w14:val="standard"/>
                                </w:rPr>
                                <m:t>2</m:t>
                              </m:r>
                            </m:sup>
                          </m:sSup>
                          <m:r>
                            <m:rPr>
                              <m:sty m:val="p"/>
                            </m:rPr>
                            <w:rPr>
                              <w:rFonts w:ascii="Cambria Math" w:eastAsiaTheme="minorEastAsia" w:hAnsi="Cambria Math" w:cs="Cambria Math"/>
                              <w14:ligatures w14:val="standard"/>
                            </w:rPr>
                            <m:t>-1</m:t>
                          </m:r>
                        </m:e>
                      </m:d>
                      <m:r>
                        <m:rPr>
                          <m:sty m:val="p"/>
                        </m:rPr>
                        <w:rPr>
                          <w:rFonts w:ascii="Cambria Math" w:eastAsiaTheme="minorEastAsia" w:hAnsi="Cambria Math" w:cs="Cambria Math"/>
                          <w14:ligatures w14:val="standard"/>
                        </w:rPr>
                        <m:t>+1</m:t>
                      </m:r>
                    </m:e>
                  </m:d>
                </m:e>
                <m:sup>
                  <m:r>
                    <m:rPr>
                      <m:sty m:val="p"/>
                    </m:rPr>
                    <w:rPr>
                      <w:rFonts w:ascii="Cambria Math" w:eastAsiaTheme="minorEastAsia" w:hAnsi="Cambria Math" w:cs="Cambria Math"/>
                      <w14:ligatures w14:val="standard"/>
                    </w:rPr>
                    <m:t>2</m:t>
                  </m:r>
                </m:sup>
              </m:sSup>
            </m:den>
          </m:f>
        </m:oMath>
      </m:oMathPara>
    </w:p>
    <w:p w14:paraId="4591BBCB" w14:textId="3534A3EF" w:rsidR="00D71BF3" w:rsidRDefault="00D71BF3" w:rsidP="00D71BF3">
      <w:pPr>
        <w:pStyle w:val="Abstract"/>
        <w:rPr>
          <w:rFonts w:eastAsiaTheme="minorEastAsia"/>
          <w14:ligatures w14:val="standard"/>
        </w:rPr>
      </w:pPr>
      <w:r>
        <w:rPr>
          <w:rFonts w:eastAsiaTheme="minorEastAsia"/>
          <w14:ligatures w14:val="standard"/>
        </w:rPr>
        <w:t>Here, n is the surface normal, r is the roughness value and h is the halfway</w:t>
      </w:r>
      <w:r w:rsidR="005903FE">
        <w:rPr>
          <w:rFonts w:eastAsiaTheme="minorEastAsia"/>
          <w14:ligatures w14:val="standard"/>
        </w:rPr>
        <w:t xml:space="preserve"> vector</w:t>
      </w:r>
      <w:r>
        <w:rPr>
          <w:rFonts w:eastAsiaTheme="minorEastAsia"/>
          <w14:ligatures w14:val="standard"/>
        </w:rPr>
        <w:t xml:space="preserve"> between the surface normal and light direction. If the roughness is zero, it will create a bright spot and </w:t>
      </w:r>
      <w:r w:rsidR="005903FE">
        <w:rPr>
          <w:rFonts w:eastAsiaTheme="minorEastAsia"/>
          <w14:ligatures w14:val="standard"/>
        </w:rPr>
        <w:t>vice-versa</w:t>
      </w:r>
      <w:r w:rsidR="008E45EF">
        <w:rPr>
          <w:rFonts w:eastAsiaTheme="minorEastAsia"/>
          <w14:ligatures w14:val="standard"/>
        </w:rPr>
        <w:t xml:space="preserve"> as it seen in figure 10.</w:t>
      </w:r>
    </w:p>
    <w:p w14:paraId="3F81D17B" w14:textId="3D275366" w:rsidR="008E45EF" w:rsidRDefault="008E45EF" w:rsidP="001867C2">
      <w:pPr>
        <w:pStyle w:val="Abstract"/>
        <w:jc w:val="center"/>
        <w:rPr>
          <w:rFonts w:eastAsiaTheme="minorEastAsia"/>
          <w14:ligatures w14:val="standard"/>
        </w:rPr>
      </w:pPr>
      <w:r>
        <w:rPr>
          <w:noProof/>
        </w:rPr>
        <w:drawing>
          <wp:inline distT="0" distB="0" distL="0" distR="0" wp14:anchorId="64A2167A" wp14:editId="6FEB9990">
            <wp:extent cx="3048000" cy="620395"/>
            <wp:effectExtent l="0" t="0" r="0" b="8255"/>
            <wp:docPr id="17" name="Picture 17" descr="Visualized NDF on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Visualized NDF on sphe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620395"/>
                    </a:xfrm>
                    <a:prstGeom prst="rect">
                      <a:avLst/>
                    </a:prstGeom>
                    <a:noFill/>
                    <a:ln>
                      <a:noFill/>
                    </a:ln>
                  </pic:spPr>
                </pic:pic>
              </a:graphicData>
            </a:graphic>
          </wp:inline>
        </w:drawing>
      </w:r>
    </w:p>
    <w:p w14:paraId="28B73358" w14:textId="54EE1105" w:rsidR="008E45EF" w:rsidRPr="008E45EF" w:rsidRDefault="008E45EF" w:rsidP="008E45EF">
      <w:pPr>
        <w:pStyle w:val="Abstract"/>
        <w:jc w:val="center"/>
        <w:rPr>
          <w:rFonts w:eastAsiaTheme="minorEastAsia"/>
          <w14:ligatures w14:val="standard"/>
        </w:rPr>
      </w:pPr>
      <w:r>
        <w:rPr>
          <w:rFonts w:eastAsiaTheme="minorEastAsia"/>
          <w:b/>
          <w:bCs/>
          <w14:ligatures w14:val="standard"/>
        </w:rPr>
        <w:t>Figure 10:</w:t>
      </w:r>
      <w:r w:rsidR="00DF403D">
        <w:rPr>
          <w:rFonts w:eastAsiaTheme="minorEastAsia"/>
          <w:b/>
          <w:bCs/>
          <w14:ligatures w14:val="standard"/>
        </w:rPr>
        <w:t xml:space="preserve"> NDF</w:t>
      </w:r>
      <w:r>
        <w:rPr>
          <w:rFonts w:eastAsiaTheme="minorEastAsia"/>
          <w:b/>
          <w:bCs/>
          <w14:ligatures w14:val="standard"/>
        </w:rPr>
        <w:t xml:space="preserve"> </w:t>
      </w:r>
      <w:r w:rsidRPr="008E45EF">
        <w:rPr>
          <w:rFonts w:eastAsiaTheme="minorEastAsia"/>
          <w:b/>
          <w:bCs/>
          <w14:ligatures w14:val="standard"/>
        </w:rPr>
        <w:t>Reflections based on roughness strength</w:t>
      </w:r>
    </w:p>
    <w:p w14:paraId="4ED02962" w14:textId="60D80C99" w:rsidR="00BC603B" w:rsidRDefault="003C6E1A" w:rsidP="007A502C">
      <w:pPr>
        <w:pStyle w:val="Abstract"/>
        <w:rPr>
          <w14:ligatures w14:val="standard"/>
        </w:rPr>
      </w:pPr>
      <w:r>
        <w:rPr>
          <w14:ligatures w14:val="standard"/>
        </w:rPr>
        <w:t>The second sub-function is Geometry function</w:t>
      </w:r>
      <w:r w:rsidR="00BC603B">
        <w:rPr>
          <w14:ligatures w14:val="standard"/>
        </w:rPr>
        <w:t xml:space="preserve"> whose purpose to calculate the shadow factor of the microfacets which again depends on the strength of the roughness or glossiness. </w:t>
      </w:r>
      <w:r w:rsidR="009046DF">
        <w:rPr>
          <w14:ligatures w14:val="standard"/>
        </w:rPr>
        <w:t>Here, the Schlick-GGX formula is used with normal, view and roughness as inputs.</w:t>
      </w:r>
    </w:p>
    <w:p w14:paraId="5B682152" w14:textId="01B1CFBF" w:rsidR="009046DF" w:rsidRPr="009046DF" w:rsidRDefault="009046DF" w:rsidP="007A502C">
      <w:pPr>
        <w:pStyle w:val="Abstract"/>
        <w:rPr>
          <w:rFonts w:eastAsiaTheme="minorEastAsia"/>
          <w14:ligatures w14:val="standard"/>
        </w:rPr>
      </w:pPr>
      <m:oMathPara>
        <m:oMath>
          <m:r>
            <w:rPr>
              <w:rFonts w:ascii="Cambria Math" w:hAnsi="Cambria Math" w:cs="Cambria Math"/>
              <w14:ligatures w14:val="standard"/>
            </w:rPr>
            <m:t>Gschlick-GGX(n,v,k)</m:t>
          </m:r>
          <m:r>
            <m:rPr>
              <m:sty m:val="p"/>
            </m:rPr>
            <w:rPr>
              <w:rFonts w:ascii="Cambria Math" w:hAnsi="Cambria Math" w:cs="Cambria Math"/>
              <w14:ligatures w14:val="standard"/>
            </w:rPr>
            <m:t>=</m:t>
          </m:r>
          <m:f>
            <m:fPr>
              <m:ctrlPr>
                <w:rPr>
                  <w:rFonts w:ascii="Cambria Math" w:hAnsi="Cambria Math"/>
                  <w14:ligatures w14:val="standard"/>
                </w:rPr>
              </m:ctrlPr>
            </m:fPr>
            <m:num>
              <m:r>
                <w:rPr>
                  <w:rFonts w:ascii="Cambria Math" w:hAnsi="Cambria Math"/>
                  <w14:ligatures w14:val="standard"/>
                </w:rPr>
                <m:t>n.v</m:t>
              </m:r>
            </m:num>
            <m:den>
              <m:d>
                <m:dPr>
                  <m:ctrlPr>
                    <w:rPr>
                      <w:rFonts w:ascii="Cambria Math" w:hAnsi="Cambria Math" w:cs="Cambria Math"/>
                      <w14:ligatures w14:val="standard"/>
                    </w:rPr>
                  </m:ctrlPr>
                </m:dPr>
                <m:e>
                  <m:r>
                    <m:rPr>
                      <m:sty m:val="p"/>
                    </m:rPr>
                    <w:rPr>
                      <w:rFonts w:ascii="Cambria Math" w:hAnsi="Cambria Math" w:cs="Cambria Math"/>
                      <w14:ligatures w14:val="standard"/>
                    </w:rPr>
                    <m:t>n.v</m:t>
                  </m:r>
                </m:e>
              </m:d>
              <m:d>
                <m:dPr>
                  <m:ctrlPr>
                    <w:rPr>
                      <w:rFonts w:ascii="Cambria Math" w:hAnsi="Cambria Math" w:cs="Cambria Math"/>
                      <w14:ligatures w14:val="standard"/>
                    </w:rPr>
                  </m:ctrlPr>
                </m:dPr>
                <m:e>
                  <m:r>
                    <m:rPr>
                      <m:sty m:val="p"/>
                    </m:rPr>
                    <w:rPr>
                      <w:rFonts w:ascii="Cambria Math" w:hAnsi="Cambria Math" w:cs="Cambria Math"/>
                      <w14:ligatures w14:val="standard"/>
                    </w:rPr>
                    <m:t>1-k</m:t>
                  </m:r>
                </m:e>
              </m:d>
              <m:r>
                <m:rPr>
                  <m:sty m:val="p"/>
                </m:rPr>
                <w:rPr>
                  <w:rFonts w:ascii="Cambria Math" w:hAnsi="Cambria Math" w:cs="Cambria Math"/>
                  <w14:ligatures w14:val="standard"/>
                </w:rPr>
                <m:t>+k</m:t>
              </m:r>
            </m:den>
          </m:f>
        </m:oMath>
      </m:oMathPara>
    </w:p>
    <w:p w14:paraId="67524FF9" w14:textId="7F7B188B" w:rsidR="009046DF" w:rsidRDefault="009046DF" w:rsidP="007A502C">
      <w:pPr>
        <w:pStyle w:val="Abstract"/>
        <w:rPr>
          <w:rFonts w:eastAsiaTheme="minorEastAsia"/>
          <w14:ligatures w14:val="standard"/>
        </w:rPr>
      </w:pPr>
      <w:r>
        <w:rPr>
          <w:rFonts w:eastAsiaTheme="minorEastAsia"/>
          <w14:ligatures w14:val="standard"/>
        </w:rPr>
        <w:t>Where, k is remapping of roughness r based on direct or image-based lighting. For doing approximation of geometry, the Smith method is used for with Schlick-GGX which takes light direction vector l and view direction vector v and remapped roughness k being common for both.</w:t>
      </w:r>
      <w:r w:rsidR="001867C2">
        <w:rPr>
          <w:rFonts w:eastAsiaTheme="minorEastAsia"/>
          <w14:ligatures w14:val="standard"/>
        </w:rPr>
        <w:t xml:space="preserve"> Figure 11 shows the Schlick-GGX method with different roughness strength.</w:t>
      </w:r>
    </w:p>
    <w:p w14:paraId="3069891A" w14:textId="1BEC5D5E" w:rsidR="001867C2" w:rsidRDefault="001867C2" w:rsidP="001867C2">
      <w:pPr>
        <w:pStyle w:val="Abstract"/>
        <w:jc w:val="center"/>
        <w:rPr>
          <w:rFonts w:eastAsiaTheme="minorEastAsia"/>
          <w14:ligatures w14:val="standard"/>
        </w:rPr>
      </w:pPr>
      <w:r>
        <w:rPr>
          <w:noProof/>
        </w:rPr>
        <w:drawing>
          <wp:inline distT="0" distB="0" distL="0" distR="0" wp14:anchorId="51A848EF" wp14:editId="42E709B5">
            <wp:extent cx="3048000" cy="620395"/>
            <wp:effectExtent l="0" t="0" r="0" b="8255"/>
            <wp:docPr id="19" name="Picture 19" descr="Visualized G function on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Visualized G function on Sphe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620395"/>
                    </a:xfrm>
                    <a:prstGeom prst="rect">
                      <a:avLst/>
                    </a:prstGeom>
                    <a:noFill/>
                    <a:ln>
                      <a:noFill/>
                    </a:ln>
                  </pic:spPr>
                </pic:pic>
              </a:graphicData>
            </a:graphic>
          </wp:inline>
        </w:drawing>
      </w:r>
    </w:p>
    <w:p w14:paraId="55C6AEF2" w14:textId="33A00D83" w:rsidR="001867C2" w:rsidRDefault="001867C2" w:rsidP="001867C2">
      <w:pPr>
        <w:pStyle w:val="Abstract"/>
        <w:jc w:val="center"/>
        <w:rPr>
          <w:rFonts w:eastAsiaTheme="minorEastAsia"/>
          <w14:ligatures w14:val="standard"/>
        </w:rPr>
      </w:pPr>
      <w:r>
        <w:rPr>
          <w:rFonts w:eastAsiaTheme="minorEastAsia"/>
          <w:b/>
          <w:bCs/>
          <w14:ligatures w14:val="standard"/>
        </w:rPr>
        <w:t>Figure 11: Geometry Shadowing</w:t>
      </w:r>
      <w:r w:rsidRPr="008E45EF">
        <w:rPr>
          <w:rFonts w:eastAsiaTheme="minorEastAsia"/>
          <w:b/>
          <w:bCs/>
          <w14:ligatures w14:val="standard"/>
        </w:rPr>
        <w:t xml:space="preserve"> based on roughness strength</w:t>
      </w:r>
    </w:p>
    <w:p w14:paraId="083F9913" w14:textId="5F74F592" w:rsidR="009046DF" w:rsidRDefault="006A5A41" w:rsidP="007A502C">
      <w:pPr>
        <w:pStyle w:val="Abstract"/>
        <w:rPr>
          <w:rFonts w:eastAsiaTheme="minorEastAsia"/>
          <w14:ligatures w14:val="standard"/>
        </w:rPr>
      </w:pPr>
      <w:r>
        <w:rPr>
          <w:rFonts w:eastAsiaTheme="minorEastAsia"/>
          <w14:ligatures w14:val="standard"/>
        </w:rPr>
        <w:t>There are other G functions like Neumann, Keleman for approximations of shadowing.</w:t>
      </w:r>
    </w:p>
    <w:p w14:paraId="24FDB85C" w14:textId="1C8DC2EF" w:rsidR="006A5A41" w:rsidRDefault="006A5A41" w:rsidP="007A502C">
      <w:pPr>
        <w:pStyle w:val="Abstract"/>
        <w:rPr>
          <w:rFonts w:eastAsiaTheme="minorEastAsia"/>
          <w14:ligatures w14:val="standard"/>
        </w:rPr>
      </w:pPr>
      <w:r>
        <w:rPr>
          <w:rFonts w:eastAsiaTheme="minorEastAsia"/>
          <w14:ligatures w14:val="standard"/>
        </w:rPr>
        <w:t>The third and last sub-function is the Fresnel</w:t>
      </w:r>
      <w:r w:rsidR="00831E0E">
        <w:rPr>
          <w:rFonts w:eastAsiaTheme="minorEastAsia"/>
          <w14:ligatures w14:val="standard"/>
        </w:rPr>
        <w:t xml:space="preserve"> which is most important function because in real life everything has shine when looked from a certain angle. Even a brick object with highest roughness strength will show some specular effect when looked at almost 90-degree angle. Fresnel-Schlick is the most common approximation used in films and video games which has its formula:</w:t>
      </w:r>
    </w:p>
    <w:p w14:paraId="057C189B" w14:textId="1CC5F592" w:rsidR="00831E0E" w:rsidRPr="00831E0E" w:rsidRDefault="00831E0E" w:rsidP="007A502C">
      <w:pPr>
        <w:pStyle w:val="Abstract"/>
        <w:rPr>
          <w:rFonts w:eastAsiaTheme="minorEastAsia"/>
          <w14:ligatures w14:val="standard"/>
        </w:rPr>
      </w:pPr>
      <m:oMathPara>
        <m:oMath>
          <m:r>
            <w:rPr>
              <w:rFonts w:ascii="Cambria Math" w:eastAsiaTheme="minorEastAsia" w:hAnsi="Cambria Math"/>
              <w14:ligatures w14:val="standard"/>
            </w:rPr>
            <m:t>Fschlick</m:t>
          </m:r>
          <m:d>
            <m:dPr>
              <m:ctrlPr>
                <w:rPr>
                  <w:rFonts w:ascii="Cambria Math" w:eastAsiaTheme="minorEastAsia" w:hAnsi="Cambria Math"/>
                  <w:i/>
                  <w14:ligatures w14:val="standard"/>
                </w:rPr>
              </m:ctrlPr>
            </m:dPr>
            <m:e>
              <m:r>
                <w:rPr>
                  <w:rFonts w:ascii="Cambria Math" w:eastAsiaTheme="minorEastAsia" w:hAnsi="Cambria Math"/>
                  <w14:ligatures w14:val="standard"/>
                </w:rPr>
                <m:t>h,v,F0</m:t>
              </m:r>
            </m:e>
          </m:d>
          <m:r>
            <w:rPr>
              <w:rFonts w:ascii="Cambria Math" w:eastAsiaTheme="minorEastAsia" w:hAnsi="Cambria Math"/>
              <w14:ligatures w14:val="standard"/>
            </w:rPr>
            <m:t>=F0+</m:t>
          </m:r>
          <m:d>
            <m:dPr>
              <m:ctrlPr>
                <w:rPr>
                  <w:rFonts w:ascii="Cambria Math" w:eastAsiaTheme="minorEastAsia" w:hAnsi="Cambria Math"/>
                  <w:i/>
                  <w14:ligatures w14:val="standard"/>
                </w:rPr>
              </m:ctrlPr>
            </m:dPr>
            <m:e>
              <m:r>
                <w:rPr>
                  <w:rFonts w:ascii="Cambria Math" w:eastAsiaTheme="minorEastAsia" w:hAnsi="Cambria Math"/>
                  <w14:ligatures w14:val="standard"/>
                </w:rPr>
                <m:t>1-F0</m:t>
              </m:r>
            </m:e>
          </m:d>
          <m:sSup>
            <m:sSupPr>
              <m:ctrlPr>
                <w:rPr>
                  <w:rFonts w:ascii="Cambria Math" w:eastAsiaTheme="minorEastAsia" w:hAnsi="Cambria Math"/>
                  <w:i/>
                  <w14:ligatures w14:val="standard"/>
                </w:rPr>
              </m:ctrlPr>
            </m:sSupPr>
            <m:e>
              <m:d>
                <m:dPr>
                  <m:ctrlPr>
                    <w:rPr>
                      <w:rFonts w:ascii="Cambria Math" w:eastAsiaTheme="minorEastAsia" w:hAnsi="Cambria Math"/>
                      <w:i/>
                      <w14:ligatures w14:val="standard"/>
                    </w:rPr>
                  </m:ctrlPr>
                </m:dPr>
                <m:e>
                  <m:r>
                    <w:rPr>
                      <w:rFonts w:ascii="Cambria Math" w:eastAsiaTheme="minorEastAsia" w:hAnsi="Cambria Math"/>
                      <w14:ligatures w14:val="standard"/>
                    </w:rPr>
                    <m:t>1-</m:t>
                  </m:r>
                  <m:d>
                    <m:dPr>
                      <m:ctrlPr>
                        <w:rPr>
                          <w:rFonts w:ascii="Cambria Math" w:eastAsiaTheme="minorEastAsia" w:hAnsi="Cambria Math"/>
                          <w:i/>
                          <w14:ligatures w14:val="standard"/>
                        </w:rPr>
                      </m:ctrlPr>
                    </m:dPr>
                    <m:e>
                      <m:r>
                        <w:rPr>
                          <w:rFonts w:ascii="Cambria Math" w:eastAsiaTheme="minorEastAsia" w:hAnsi="Cambria Math"/>
                          <w14:ligatures w14:val="standard"/>
                        </w:rPr>
                        <m:t>h.v</m:t>
                      </m:r>
                    </m:e>
                  </m:d>
                </m:e>
              </m:d>
            </m:e>
            <m:sup>
              <m:r>
                <w:rPr>
                  <w:rFonts w:ascii="Cambria Math" w:eastAsiaTheme="minorEastAsia" w:hAnsi="Cambria Math"/>
                  <w14:ligatures w14:val="standard"/>
                </w:rPr>
                <m:t>5</m:t>
              </m:r>
            </m:sup>
          </m:sSup>
        </m:oMath>
      </m:oMathPara>
    </w:p>
    <w:p w14:paraId="675DD0B1" w14:textId="77777777" w:rsidR="004D4EA7" w:rsidRDefault="00831E0E" w:rsidP="007A502C">
      <w:pPr>
        <w:pStyle w:val="Abstract"/>
        <w:rPr>
          <w:rFonts w:eastAsiaTheme="minorEastAsia"/>
          <w14:ligatures w14:val="standard"/>
        </w:rPr>
      </w:pPr>
      <w:r>
        <w:rPr>
          <w:rFonts w:eastAsiaTheme="minorEastAsia"/>
          <w14:ligatures w14:val="standard"/>
        </w:rPr>
        <w:t xml:space="preserve">One good thing about Fresnel-Schlick approximations is </w:t>
      </w:r>
      <w:r w:rsidR="004D4EA7">
        <w:rPr>
          <w:rFonts w:eastAsiaTheme="minorEastAsia"/>
          <w14:ligatures w14:val="standard"/>
        </w:rPr>
        <w:t>that</w:t>
      </w:r>
      <w:r>
        <w:rPr>
          <w:rFonts w:eastAsiaTheme="minorEastAsia"/>
          <w14:ligatures w14:val="standard"/>
        </w:rPr>
        <w:t xml:space="preserve"> it takes account of both metallic and non-metallic or dielectric surfaces</w:t>
      </w:r>
      <w:r w:rsidR="004D4EA7">
        <w:rPr>
          <w:rFonts w:eastAsiaTheme="minorEastAsia"/>
          <w14:ligatures w14:val="standard"/>
        </w:rPr>
        <w:t xml:space="preserve">. Just like roughness strength of range 0.0-1.0, game </w:t>
      </w:r>
      <w:r w:rsidR="004D4EA7">
        <w:rPr>
          <w:rFonts w:eastAsiaTheme="minorEastAsia"/>
          <w14:ligatures w14:val="standard"/>
        </w:rPr>
        <w:t xml:space="preserve">engines also make use metallic strength which defines if the surface is pure metal or dielectric with 1.0 being pure metal and 0.0 being dielectrics. </w:t>
      </w:r>
    </w:p>
    <w:p w14:paraId="716A96F0" w14:textId="44CA66A3" w:rsidR="00831E0E" w:rsidRDefault="00831E0E" w:rsidP="007A502C">
      <w:pPr>
        <w:pStyle w:val="Abstract"/>
        <w:rPr>
          <w:rFonts w:eastAsiaTheme="minorEastAsia"/>
          <w14:ligatures w14:val="standard"/>
        </w:rPr>
      </w:pPr>
      <w:r>
        <w:rPr>
          <w:rFonts w:eastAsiaTheme="minorEastAsia"/>
          <w14:ligatures w14:val="standard"/>
        </w:rPr>
        <w:t>F0 is the base reflectivity of the surface which is achieved using the Index of Refraction (IOR) depending on the type of surface of object like metal, water, plastics, etc. Fresnel is seen more when the angle between the view vector and halfway vector reaches almost 90-degrees.</w:t>
      </w:r>
      <w:r w:rsidR="004D4EA7">
        <w:rPr>
          <w:rFonts w:eastAsiaTheme="minorEastAsia"/>
          <w14:ligatures w14:val="standard"/>
        </w:rPr>
        <w:t xml:space="preserve"> See figure 1</w:t>
      </w:r>
      <w:r w:rsidR="001867C2">
        <w:rPr>
          <w:rFonts w:eastAsiaTheme="minorEastAsia"/>
          <w14:ligatures w14:val="standard"/>
        </w:rPr>
        <w:t>2</w:t>
      </w:r>
      <w:r w:rsidR="004D4EA7">
        <w:rPr>
          <w:rFonts w:eastAsiaTheme="minorEastAsia"/>
          <w14:ligatures w14:val="standard"/>
        </w:rPr>
        <w:t>.</w:t>
      </w:r>
    </w:p>
    <w:p w14:paraId="3318E409" w14:textId="5DFEAE61" w:rsidR="004D4EA7" w:rsidRDefault="004D4EA7" w:rsidP="004D4EA7">
      <w:pPr>
        <w:pStyle w:val="Abstract"/>
        <w:jc w:val="center"/>
        <w:rPr>
          <w:rFonts w:eastAsiaTheme="minorEastAsia"/>
          <w14:ligatures w14:val="standard"/>
        </w:rPr>
      </w:pPr>
      <w:r>
        <w:rPr>
          <w:noProof/>
        </w:rPr>
        <w:drawing>
          <wp:inline distT="0" distB="0" distL="0" distR="0" wp14:anchorId="553C03D7" wp14:editId="363BDCD2">
            <wp:extent cx="1389413" cy="1328673"/>
            <wp:effectExtent l="0" t="0" r="1270" b="5080"/>
            <wp:docPr id="18" name="Picture 18" descr="Fresnel visualized on a sp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resnel visualized on a sphe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6339" cy="1354422"/>
                    </a:xfrm>
                    <a:prstGeom prst="rect">
                      <a:avLst/>
                    </a:prstGeom>
                    <a:noFill/>
                    <a:ln>
                      <a:noFill/>
                    </a:ln>
                  </pic:spPr>
                </pic:pic>
              </a:graphicData>
            </a:graphic>
          </wp:inline>
        </w:drawing>
      </w:r>
    </w:p>
    <w:p w14:paraId="0E749A48" w14:textId="410D855D" w:rsidR="004D4EA7" w:rsidRPr="004D4EA7" w:rsidRDefault="004D4EA7" w:rsidP="004D4EA7">
      <w:pPr>
        <w:pStyle w:val="Abstract"/>
        <w:jc w:val="center"/>
        <w:rPr>
          <w:rFonts w:eastAsiaTheme="minorEastAsia"/>
          <w:b/>
          <w:bCs/>
          <w14:ligatures w14:val="standard"/>
        </w:rPr>
      </w:pPr>
      <w:r w:rsidRPr="004D4EA7">
        <w:rPr>
          <w:rFonts w:eastAsiaTheme="minorEastAsia"/>
          <w:b/>
          <w:bCs/>
          <w14:ligatures w14:val="standard"/>
        </w:rPr>
        <w:t>Figure 1</w:t>
      </w:r>
      <w:r w:rsidR="001867C2">
        <w:rPr>
          <w:rFonts w:eastAsiaTheme="minorEastAsia"/>
          <w:b/>
          <w:bCs/>
          <w14:ligatures w14:val="standard"/>
        </w:rPr>
        <w:t>2</w:t>
      </w:r>
      <w:r w:rsidRPr="004D4EA7">
        <w:rPr>
          <w:rFonts w:eastAsiaTheme="minorEastAsia"/>
          <w:b/>
          <w:bCs/>
          <w14:ligatures w14:val="standard"/>
        </w:rPr>
        <w:t>: Fresnel is seen at angle reaching approx</w:t>
      </w:r>
      <w:r w:rsidR="00115249">
        <w:rPr>
          <w:rFonts w:eastAsiaTheme="minorEastAsia"/>
          <w:b/>
          <w:bCs/>
          <w14:ligatures w14:val="standard"/>
        </w:rPr>
        <w:t>imately</w:t>
      </w:r>
      <w:r w:rsidRPr="004D4EA7">
        <w:rPr>
          <w:rFonts w:eastAsiaTheme="minorEastAsia"/>
          <w:b/>
          <w:bCs/>
          <w14:ligatures w14:val="standard"/>
        </w:rPr>
        <w:t xml:space="preserve"> 90-degrees</w:t>
      </w:r>
    </w:p>
    <w:p w14:paraId="6DA731ED" w14:textId="3B5BB007" w:rsidR="004D4EA7" w:rsidRDefault="004D4EA7" w:rsidP="007A502C">
      <w:pPr>
        <w:pStyle w:val="Abstract"/>
        <w:rPr>
          <w:rFonts w:eastAsiaTheme="minorEastAsia"/>
          <w14:ligatures w14:val="standard"/>
        </w:rPr>
      </w:pPr>
      <w:r>
        <w:rPr>
          <w:rFonts w:eastAsiaTheme="minorEastAsia"/>
          <w14:ligatures w14:val="standard"/>
        </w:rPr>
        <w:t>Unreal Engine 4 [</w:t>
      </w:r>
      <w:r w:rsidR="00FC2B67">
        <w:rPr>
          <w:rFonts w:eastAsiaTheme="minorEastAsia"/>
          <w14:ligatures w14:val="standard"/>
        </w:rPr>
        <w:t>9</w:t>
      </w:r>
      <w:r>
        <w:rPr>
          <w:rFonts w:eastAsiaTheme="minorEastAsia"/>
          <w14:ligatures w14:val="standard"/>
        </w:rPr>
        <w:t>] uses a modified Schlick approximation which uses the Spherical Gaussian approximation to replace the power of 5 in the above formula which gives minor performance boost.</w:t>
      </w:r>
    </w:p>
    <w:p w14:paraId="59880A14" w14:textId="3955757C" w:rsidR="004D4EA7" w:rsidRPr="00B021F0" w:rsidRDefault="004D4EA7" w:rsidP="007A502C">
      <w:pPr>
        <w:pStyle w:val="Abstract"/>
        <w:rPr>
          <w:rFonts w:eastAsiaTheme="minorEastAsia"/>
          <w14:ligatures w14:val="standard"/>
        </w:rPr>
      </w:pPr>
      <m:oMathPara>
        <m:oMath>
          <m:r>
            <w:rPr>
              <w:rFonts w:ascii="Cambria Math" w:eastAsiaTheme="minorEastAsia" w:hAnsi="Cambria Math"/>
              <w14:ligatures w14:val="standard"/>
            </w:rPr>
            <m:t>Fschlick</m:t>
          </m:r>
          <m:d>
            <m:dPr>
              <m:ctrlPr>
                <w:rPr>
                  <w:rFonts w:ascii="Cambria Math" w:eastAsiaTheme="minorEastAsia" w:hAnsi="Cambria Math"/>
                  <w:i/>
                  <w14:ligatures w14:val="standard"/>
                </w:rPr>
              </m:ctrlPr>
            </m:dPr>
            <m:e>
              <m:r>
                <w:rPr>
                  <w:rFonts w:ascii="Cambria Math" w:eastAsiaTheme="minorEastAsia" w:hAnsi="Cambria Math"/>
                  <w14:ligatures w14:val="standard"/>
                </w:rPr>
                <m:t>h,v,F0</m:t>
              </m:r>
            </m:e>
          </m:d>
          <m:r>
            <w:rPr>
              <w:rFonts w:ascii="Cambria Math" w:eastAsiaTheme="minorEastAsia" w:hAnsi="Cambria Math"/>
              <w14:ligatures w14:val="standard"/>
            </w:rPr>
            <m:t>=F0+</m:t>
          </m:r>
          <m:d>
            <m:dPr>
              <m:ctrlPr>
                <w:rPr>
                  <w:rFonts w:ascii="Cambria Math" w:eastAsiaTheme="minorEastAsia" w:hAnsi="Cambria Math"/>
                  <w:i/>
                  <w14:ligatures w14:val="standard"/>
                </w:rPr>
              </m:ctrlPr>
            </m:dPr>
            <m:e>
              <m:r>
                <w:rPr>
                  <w:rFonts w:ascii="Cambria Math" w:eastAsiaTheme="minorEastAsia" w:hAnsi="Cambria Math"/>
                  <w14:ligatures w14:val="standard"/>
                </w:rPr>
                <m:t>1-F0</m:t>
              </m:r>
            </m:e>
          </m:d>
          <m:r>
            <w:rPr>
              <w:rFonts w:ascii="Cambria Math" w:eastAsiaTheme="minorEastAsia" w:hAnsi="Cambria Math"/>
              <w14:ligatures w14:val="standard"/>
            </w:rPr>
            <m:t>2^(-5.55473</m:t>
          </m:r>
          <m:d>
            <m:dPr>
              <m:ctrlPr>
                <w:rPr>
                  <w:rFonts w:ascii="Cambria Math" w:eastAsiaTheme="minorEastAsia" w:hAnsi="Cambria Math"/>
                  <w:i/>
                  <w14:ligatures w14:val="standard"/>
                </w:rPr>
              </m:ctrlPr>
            </m:dPr>
            <m:e>
              <m:r>
                <w:rPr>
                  <w:rFonts w:ascii="Cambria Math" w:eastAsiaTheme="minorEastAsia" w:hAnsi="Cambria Math"/>
                  <w14:ligatures w14:val="standard"/>
                </w:rPr>
                <m:t>v.h</m:t>
              </m:r>
            </m:e>
          </m:d>
          <m:r>
            <w:rPr>
              <w:rFonts w:ascii="Cambria Math" w:eastAsiaTheme="minorEastAsia" w:hAnsi="Cambria Math"/>
              <w14:ligatures w14:val="standard"/>
            </w:rPr>
            <m:t>-6.98316</m:t>
          </m:r>
          <m:d>
            <m:dPr>
              <m:ctrlPr>
                <w:rPr>
                  <w:rFonts w:ascii="Cambria Math" w:eastAsiaTheme="minorEastAsia" w:hAnsi="Cambria Math"/>
                  <w:i/>
                  <w14:ligatures w14:val="standard"/>
                </w:rPr>
              </m:ctrlPr>
            </m:dPr>
            <m:e>
              <m:r>
                <w:rPr>
                  <w:rFonts w:ascii="Cambria Math" w:eastAsiaTheme="minorEastAsia" w:hAnsi="Cambria Math"/>
                  <w14:ligatures w14:val="standard"/>
                </w:rPr>
                <m:t>v.h</m:t>
              </m:r>
            </m:e>
          </m:d>
        </m:oMath>
      </m:oMathPara>
    </w:p>
    <w:p w14:paraId="1E88E9E5" w14:textId="77777777" w:rsidR="00B021F0" w:rsidRPr="009046DF" w:rsidRDefault="00B021F0" w:rsidP="007A502C">
      <w:pPr>
        <w:pStyle w:val="Abstract"/>
        <w:rPr>
          <w:rFonts w:eastAsiaTheme="minorEastAsia"/>
          <w14:ligatures w14:val="standard"/>
        </w:rPr>
      </w:pPr>
    </w:p>
    <w:p w14:paraId="2153A115" w14:textId="0A64D215" w:rsidR="00D144DA" w:rsidRDefault="00121772" w:rsidP="00121772">
      <w:pPr>
        <w:pStyle w:val="Head2"/>
      </w:pPr>
      <w:r>
        <w:t xml:space="preserve">3 </w:t>
      </w:r>
      <w:r w:rsidR="00D144DA">
        <w:t>PROJECT APPROACH</w:t>
      </w:r>
    </w:p>
    <w:p w14:paraId="4A400504" w14:textId="6AD9349E" w:rsidR="00B51DB8" w:rsidRPr="00B51DB8" w:rsidRDefault="00121772" w:rsidP="00121772">
      <w:pPr>
        <w:pStyle w:val="Head2"/>
      </w:pPr>
      <w:r>
        <w:t xml:space="preserve">3.1 </w:t>
      </w:r>
      <w:r w:rsidR="00B51DB8" w:rsidRPr="00B51DB8">
        <w:t>Using OpenGL</w:t>
      </w:r>
      <w:r w:rsidR="00B51DB8">
        <w:t>:</w:t>
      </w:r>
    </w:p>
    <w:p w14:paraId="6F9AFFDF" w14:textId="6A0483C5" w:rsidR="00B72DD7" w:rsidRDefault="00B72DD7" w:rsidP="007A502C">
      <w:pPr>
        <w:pStyle w:val="Abstract"/>
        <w:rPr>
          <w14:ligatures w14:val="standard"/>
        </w:rPr>
      </w:pPr>
      <w:r>
        <w:rPr>
          <w14:ligatures w14:val="standard"/>
        </w:rPr>
        <w:t xml:space="preserve">After discussing </w:t>
      </w:r>
      <w:r w:rsidR="00F55A6A">
        <w:rPr>
          <w14:ligatures w14:val="standard"/>
        </w:rPr>
        <w:t>various mentioned algorithms, for starters I have decided to continue to use the NCLGL framework provided in this master’s course and using OpenGL as the main graphics API.</w:t>
      </w:r>
    </w:p>
    <w:p w14:paraId="51F93FAD" w14:textId="620CC316" w:rsidR="001033EA" w:rsidRDefault="00F55A6A" w:rsidP="007A502C">
      <w:pPr>
        <w:pStyle w:val="Abstract"/>
        <w:rPr>
          <w14:ligatures w14:val="standard"/>
        </w:rPr>
      </w:pPr>
      <w:r>
        <w:rPr>
          <w14:ligatures w14:val="standard"/>
        </w:rPr>
        <w:t>The reason I chose OpenGL over other</w:t>
      </w:r>
      <w:r w:rsidR="001033EA">
        <w:rPr>
          <w14:ligatures w14:val="standard"/>
        </w:rPr>
        <w:t xml:space="preserve"> graphics API like DirectX and Vulcan</w:t>
      </w:r>
      <w:r>
        <w:rPr>
          <w14:ligatures w14:val="standard"/>
        </w:rPr>
        <w:t xml:space="preserve"> is because it itself is a big graphics API with many features to learn and use it. </w:t>
      </w:r>
    </w:p>
    <w:p w14:paraId="1EA50AC5" w14:textId="5F6D4FCC" w:rsidR="001033EA" w:rsidRDefault="00121772" w:rsidP="00121772">
      <w:pPr>
        <w:pStyle w:val="Head2"/>
      </w:pPr>
      <w:r>
        <w:t xml:space="preserve">3.2 </w:t>
      </w:r>
      <w:r w:rsidR="001033EA" w:rsidRPr="001033EA">
        <w:t>Material System:</w:t>
      </w:r>
    </w:p>
    <w:p w14:paraId="6FE01C9C" w14:textId="153FD4D6" w:rsidR="001033EA" w:rsidRDefault="001033EA" w:rsidP="001033EA">
      <w:pPr>
        <w:pStyle w:val="Abstract"/>
        <w:rPr>
          <w14:ligatures w14:val="standard"/>
        </w:rPr>
      </w:pPr>
      <w:r>
        <w:rPr>
          <w14:ligatures w14:val="standard"/>
        </w:rPr>
        <w:t xml:space="preserve">Although the material system is not </w:t>
      </w:r>
      <w:r w:rsidR="004D6D31">
        <w:rPr>
          <w14:ligatures w14:val="standard"/>
        </w:rPr>
        <w:t>directly related to PBR. I want to create a material system for my own personal knowledge to learn how the material system works inside the graphics engine. This was inspired by the current generation game engine like Unity, Unreal engine.</w:t>
      </w:r>
    </w:p>
    <w:p w14:paraId="7E0F8DAE" w14:textId="2A49CBF7" w:rsidR="001371D9" w:rsidRDefault="004D6D31" w:rsidP="001033EA">
      <w:pPr>
        <w:pStyle w:val="Abstract"/>
        <w:rPr>
          <w14:ligatures w14:val="standard"/>
        </w:rPr>
      </w:pPr>
      <w:r>
        <w:rPr>
          <w14:ligatures w14:val="standard"/>
        </w:rPr>
        <w:t>The current project directly makes</w:t>
      </w:r>
      <w:r w:rsidR="001371D9">
        <w:rPr>
          <w14:ligatures w14:val="standard"/>
        </w:rPr>
        <w:t xml:space="preserve"> use</w:t>
      </w:r>
      <w:r>
        <w:rPr>
          <w14:ligatures w14:val="standard"/>
        </w:rPr>
        <w:t xml:space="preserve"> of shader</w:t>
      </w:r>
      <w:r w:rsidR="001371D9">
        <w:rPr>
          <w14:ligatures w14:val="standard"/>
        </w:rPr>
        <w:t xml:space="preserve"> and only one shader can be at runtime. With the help of the material system, this problem can be mitigated, such that materials can be changed at runtime simply by changing the index which will bind material and its shader at the current index and whatever other properties like colo</w:t>
      </w:r>
      <w:r w:rsidR="00837DC0">
        <w:rPr>
          <w14:ligatures w14:val="standard"/>
        </w:rPr>
        <w:t>u</w:t>
      </w:r>
      <w:r w:rsidR="001371D9">
        <w:rPr>
          <w14:ligatures w14:val="standard"/>
        </w:rPr>
        <w:t>r, textures are sent to the GPU.</w:t>
      </w:r>
    </w:p>
    <w:p w14:paraId="0F5C4E83" w14:textId="49FC06BD" w:rsidR="001371D9" w:rsidRDefault="00121772" w:rsidP="00121772">
      <w:pPr>
        <w:pStyle w:val="Head2"/>
      </w:pPr>
      <w:r>
        <w:t xml:space="preserve">3.3 </w:t>
      </w:r>
      <w:r w:rsidR="001371D9" w:rsidRPr="001371D9">
        <w:t>Post Processing:</w:t>
      </w:r>
    </w:p>
    <w:p w14:paraId="6EF2BB1F" w14:textId="6C228DA8" w:rsidR="001371D9" w:rsidRDefault="001371D9" w:rsidP="001371D9">
      <w:pPr>
        <w:pStyle w:val="Abstract"/>
        <w:rPr>
          <w14:ligatures w14:val="standard"/>
        </w:rPr>
      </w:pPr>
      <w:r>
        <w:rPr>
          <w14:ligatures w14:val="standard"/>
        </w:rPr>
        <w:lastRenderedPageBreak/>
        <w:t>Post processing really interests me a lot because it gives the power to change the final image from one colo</w:t>
      </w:r>
      <w:r w:rsidR="00837DC0">
        <w:rPr>
          <w14:ligatures w14:val="standard"/>
        </w:rPr>
        <w:t>u</w:t>
      </w:r>
      <w:r>
        <w:rPr>
          <w14:ligatures w14:val="standard"/>
        </w:rPr>
        <w:t>r to another. For this, I am planning to do only two post processing effects i.e., the Bloom and Screen Space Ambient Occlusion (SSAO).</w:t>
      </w:r>
    </w:p>
    <w:p w14:paraId="2E083C83" w14:textId="5303D438" w:rsidR="0006417F" w:rsidRPr="0006417F" w:rsidRDefault="00121772" w:rsidP="00121772">
      <w:pPr>
        <w:pStyle w:val="Head3"/>
      </w:pPr>
      <w:r>
        <w:t xml:space="preserve">3.3.1 </w:t>
      </w:r>
      <w:r w:rsidR="0006417F" w:rsidRPr="0006417F">
        <w:t>Bloom:</w:t>
      </w:r>
    </w:p>
    <w:p w14:paraId="0F4FF21A" w14:textId="04A15873" w:rsidR="001371D9" w:rsidRDefault="001371D9" w:rsidP="001371D9">
      <w:pPr>
        <w:pStyle w:val="Abstract"/>
        <w:rPr>
          <w14:ligatures w14:val="standard"/>
        </w:rPr>
      </w:pPr>
      <w:r>
        <w:rPr>
          <w14:ligatures w14:val="standard"/>
        </w:rPr>
        <w:t xml:space="preserve">For bloom, I plan to use a technique where the frame image only consisting of bright colours is first down scaled up to 8 times such that it looks blurry and rightly up scaled scale 8 times </w:t>
      </w:r>
      <w:r w:rsidR="006B4C6B">
        <w:rPr>
          <w14:ligatures w14:val="standard"/>
        </w:rPr>
        <w:t>that the up scaled image looks closely like the original bright colo</w:t>
      </w:r>
      <w:r w:rsidR="00837DC0">
        <w:rPr>
          <w14:ligatures w14:val="standard"/>
        </w:rPr>
        <w:t>u</w:t>
      </w:r>
      <w:r w:rsidR="006B4C6B">
        <w:rPr>
          <w14:ligatures w14:val="standard"/>
        </w:rPr>
        <w:t>r image. This kind of Bloom effect was shown in Call of Duty: Advanced Warfare game.</w:t>
      </w:r>
      <w:r w:rsidR="00560E32">
        <w:rPr>
          <w14:ligatures w14:val="standard"/>
        </w:rPr>
        <w:t xml:space="preserve"> </w:t>
      </w:r>
      <w:r w:rsidR="0006417F">
        <w:rPr>
          <w14:ligatures w14:val="standard"/>
        </w:rPr>
        <w:t>The bloom down scaling and up scaling will be done in the compute shader.</w:t>
      </w:r>
    </w:p>
    <w:p w14:paraId="5598D135" w14:textId="5D9BE2F5" w:rsidR="0006417F" w:rsidRPr="0006417F" w:rsidRDefault="00121772" w:rsidP="00121772">
      <w:pPr>
        <w:pStyle w:val="Head3"/>
      </w:pPr>
      <w:r>
        <w:t xml:space="preserve">3.3.2 </w:t>
      </w:r>
      <w:r w:rsidR="0006417F" w:rsidRPr="0006417F">
        <w:t>Screen Space Ambient Occlusion (SSAO):</w:t>
      </w:r>
    </w:p>
    <w:p w14:paraId="1AD310D3" w14:textId="4B3F8D27" w:rsidR="0027264C" w:rsidRDefault="0006417F" w:rsidP="0006417F">
      <w:pPr>
        <w:pStyle w:val="Abstract"/>
        <w:rPr>
          <w14:ligatures w14:val="standard"/>
        </w:rPr>
      </w:pPr>
      <w:r>
        <w:rPr>
          <w14:ligatures w14:val="standard"/>
        </w:rPr>
        <w:t>I have also planned to do another post processing effect of Screen Space Ambient Occlusion (SSAO) for creating soft shadows around corners of the mesh.</w:t>
      </w:r>
    </w:p>
    <w:p w14:paraId="6016F4D2" w14:textId="77777777" w:rsidR="0027264C" w:rsidRPr="0027264C" w:rsidRDefault="0027264C" w:rsidP="0006417F">
      <w:pPr>
        <w:pStyle w:val="Abstract"/>
        <w:rPr>
          <w14:ligatures w14:val="standard"/>
        </w:rPr>
      </w:pPr>
    </w:p>
    <w:p w14:paraId="768AE39D" w14:textId="53B458B5" w:rsidR="0006417F" w:rsidRPr="0006417F" w:rsidRDefault="00121772" w:rsidP="00121772">
      <w:pPr>
        <w:pStyle w:val="Head2"/>
      </w:pPr>
      <w:r>
        <w:t xml:space="preserve">4 </w:t>
      </w:r>
      <w:r w:rsidR="0006417F" w:rsidRPr="0006417F">
        <w:t>PROJECT PLAN</w:t>
      </w:r>
    </w:p>
    <w:p w14:paraId="0F8BA4EA" w14:textId="48BC0274" w:rsidR="007F2DCB" w:rsidRDefault="00C7538C" w:rsidP="007A502C">
      <w:pPr>
        <w:pStyle w:val="Abstract"/>
        <w:rPr>
          <w14:ligatures w14:val="standard"/>
        </w:rPr>
      </w:pPr>
      <w:r>
        <w:rPr>
          <w14:ligatures w14:val="standard"/>
        </w:rPr>
        <w:t>I have extended the NCLGL library with abstract classes like the Frame Buffers, Texture, Uniform Buffer Objects. Making frame buffer objects will help me do post processing effects like Bloom as well as HDR with Tone Mapping and Image Based Lighting (IBL).</w:t>
      </w:r>
    </w:p>
    <w:p w14:paraId="35AB8AA7" w14:textId="779E69C6" w:rsidR="00C7538C" w:rsidRPr="00C7538C" w:rsidRDefault="00121772" w:rsidP="00121772">
      <w:pPr>
        <w:pStyle w:val="Head3"/>
      </w:pPr>
      <w:r>
        <w:t xml:space="preserve">4.1 </w:t>
      </w:r>
      <w:r w:rsidR="00C7538C" w:rsidRPr="00C7538C">
        <w:t>Uniform Buffer Objects:</w:t>
      </w:r>
    </w:p>
    <w:p w14:paraId="0422ADC0" w14:textId="2676C68B" w:rsidR="00F55A6A" w:rsidRDefault="008B4128" w:rsidP="007A502C">
      <w:pPr>
        <w:pStyle w:val="Abstract"/>
        <w:rPr>
          <w14:ligatures w14:val="standard"/>
        </w:rPr>
      </w:pPr>
      <w:r>
        <w:rPr>
          <w14:ligatures w14:val="standard"/>
        </w:rPr>
        <w:t xml:space="preserve">Having discussed the approach, </w:t>
      </w:r>
      <w:r w:rsidR="00F55A6A">
        <w:rPr>
          <w14:ligatures w14:val="standard"/>
        </w:rPr>
        <w:t>I</w:t>
      </w:r>
      <w:r w:rsidR="0006417F">
        <w:rPr>
          <w14:ligatures w14:val="standard"/>
        </w:rPr>
        <w:t xml:space="preserve"> have</w:t>
      </w:r>
      <w:r w:rsidR="00F55A6A">
        <w:rPr>
          <w14:ligatures w14:val="standard"/>
        </w:rPr>
        <w:t xml:space="preserve"> implemented the forward lighting in the fragment shaders</w:t>
      </w:r>
      <w:r w:rsidR="00C7538C">
        <w:rPr>
          <w14:ligatures w14:val="standard"/>
        </w:rPr>
        <w:t>, but this time with small changes</w:t>
      </w:r>
      <w:r w:rsidR="00F55A6A">
        <w:rPr>
          <w14:ligatures w14:val="standard"/>
        </w:rPr>
        <w:t>. Previously, I used to just send all the lighting relevant data via their uniforms location every frame to the GPU, but now after learning the use of Uniform Buffer Objects (UBOs), I don’t have to send the lighting data every frame</w:t>
      </w:r>
      <w:r w:rsidR="00B51DB8">
        <w:rPr>
          <w14:ligatures w14:val="standard"/>
        </w:rPr>
        <w:t>.</w:t>
      </w:r>
    </w:p>
    <w:p w14:paraId="424D206E" w14:textId="05DD7830" w:rsidR="00C7538C" w:rsidRPr="00786ED5" w:rsidRDefault="00B51DB8" w:rsidP="007A502C">
      <w:pPr>
        <w:pStyle w:val="Abstract"/>
        <w:rPr>
          <w14:ligatures w14:val="standard"/>
        </w:rPr>
      </w:pPr>
      <w:r w:rsidRPr="00786ED5">
        <w:rPr>
          <w14:ligatures w14:val="standard"/>
        </w:rPr>
        <w:t>With additional integration of Dear ImGui tool which is an awesome tool for debugging or changing a value at runtime. Whenever, any property of a light is changed using ImGui, only a small block of the whole UBO light object is changed by provid</w:t>
      </w:r>
      <w:r w:rsidR="00C7538C" w:rsidRPr="00786ED5">
        <w:rPr>
          <w14:ligatures w14:val="standard"/>
        </w:rPr>
        <w:t>ing</w:t>
      </w:r>
      <w:r w:rsidRPr="00786ED5">
        <w:rPr>
          <w14:ligatures w14:val="standard"/>
        </w:rPr>
        <w:t xml:space="preserve"> the offset and size of the data that was changed. This small optimization helps.</w:t>
      </w:r>
    </w:p>
    <w:p w14:paraId="1C588862" w14:textId="7C6A615A" w:rsidR="009870C1" w:rsidRDefault="009870C1" w:rsidP="007A502C">
      <w:pPr>
        <w:pStyle w:val="Abstract"/>
        <w:rPr>
          <w14:ligatures w14:val="standard"/>
        </w:rPr>
      </w:pPr>
      <w:r>
        <w:rPr>
          <w14:ligatures w14:val="standard"/>
        </w:rPr>
        <w:t xml:space="preserve">Multiple light sources like point, directional and </w:t>
      </w:r>
      <w:r w:rsidR="00AD7A0A">
        <w:rPr>
          <w14:ligatures w14:val="standard"/>
        </w:rPr>
        <w:t>spotlight</w:t>
      </w:r>
      <w:r>
        <w:rPr>
          <w14:ligatures w14:val="standard"/>
        </w:rPr>
        <w:t xml:space="preserve"> are also implemented with maximum amount of 100.</w:t>
      </w:r>
    </w:p>
    <w:p w14:paraId="632F7063" w14:textId="4C4B1C43" w:rsidR="00C7538C" w:rsidRDefault="00C7538C" w:rsidP="007A502C">
      <w:pPr>
        <w:pStyle w:val="Abstract"/>
        <w:rPr>
          <w14:ligatures w14:val="standard"/>
        </w:rPr>
      </w:pPr>
      <w:r>
        <w:rPr>
          <w14:ligatures w14:val="standard"/>
        </w:rPr>
        <w:t>The same UBO object was also used for storing the projection and view matrix of the camera object instead of sending then every frame.</w:t>
      </w:r>
    </w:p>
    <w:p w14:paraId="78880529" w14:textId="30310CCC" w:rsidR="00C7538C" w:rsidRPr="00C7538C" w:rsidRDefault="00121772" w:rsidP="00121772">
      <w:pPr>
        <w:pStyle w:val="Head3"/>
      </w:pPr>
      <w:r>
        <w:t xml:space="preserve">4.2 </w:t>
      </w:r>
      <w:r w:rsidR="00C7538C" w:rsidRPr="00C7538C">
        <w:t>Textures:</w:t>
      </w:r>
    </w:p>
    <w:p w14:paraId="261A178F" w14:textId="7A2A6CFF" w:rsidR="00C7538C" w:rsidRDefault="00C7538C" w:rsidP="007A502C">
      <w:pPr>
        <w:pStyle w:val="Abstract"/>
        <w:rPr>
          <w14:ligatures w14:val="standard"/>
        </w:rPr>
      </w:pPr>
      <w:r>
        <w:rPr>
          <w14:ligatures w14:val="standard"/>
        </w:rPr>
        <w:t>Texture class was created to get flexibility on type of texture is loaded like RGBA, RED, etc. and get its width, height dimensions of the image whenever required along with options like what internal format to give before loading the image. With this I have also created more texture classes which inherits from normal texture class like HDR texture class for HDR and gamma correction and a Cube Map texture class for converting the equirectangular HDR image to a 6-sided cube map texture.</w:t>
      </w:r>
    </w:p>
    <w:p w14:paraId="48A459F6" w14:textId="33368B3D" w:rsidR="00C7538C" w:rsidRPr="00C7538C" w:rsidRDefault="00121772" w:rsidP="00121772">
      <w:pPr>
        <w:pStyle w:val="Head3"/>
      </w:pPr>
      <w:r>
        <w:t xml:space="preserve">4.3 </w:t>
      </w:r>
      <w:r w:rsidR="00C7538C" w:rsidRPr="00C7538C">
        <w:t>Tone Mapping:</w:t>
      </w:r>
    </w:p>
    <w:p w14:paraId="15ECBDA1" w14:textId="3FD230BB" w:rsidR="008B4128" w:rsidRDefault="008B4128" w:rsidP="007A502C">
      <w:pPr>
        <w:pStyle w:val="Abstract"/>
        <w:rPr>
          <w14:ligatures w14:val="standard"/>
        </w:rPr>
      </w:pPr>
      <w:r>
        <w:rPr>
          <w14:ligatures w14:val="standard"/>
        </w:rPr>
        <w:t>For Tone Mapping to work, the colo</w:t>
      </w:r>
      <w:r w:rsidR="00837DC0">
        <w:rPr>
          <w14:ligatures w14:val="standard"/>
        </w:rPr>
        <w:t>u</w:t>
      </w:r>
      <w:r>
        <w:rPr>
          <w14:ligatures w14:val="standard"/>
        </w:rPr>
        <w:t>r texture</w:t>
      </w:r>
      <w:r w:rsidR="00F00A79">
        <w:rPr>
          <w14:ligatures w14:val="standard"/>
        </w:rPr>
        <w:t xml:space="preserve"> format</w:t>
      </w:r>
      <w:r>
        <w:rPr>
          <w14:ligatures w14:val="standard"/>
        </w:rPr>
        <w:t xml:space="preserve"> attached to the frame buffer</w:t>
      </w:r>
      <w:r w:rsidR="00F00A79">
        <w:rPr>
          <w14:ligatures w14:val="standard"/>
        </w:rPr>
        <w:t xml:space="preserve"> need to be of 16-bit or 32-bit float format for it work. Such frame buffers are called floating point framebuffers. Tone Mapping uses simple Reinhard tone mapping algorithm.</w:t>
      </w:r>
      <w:r w:rsidR="00C7538C">
        <w:rPr>
          <w14:ligatures w14:val="standard"/>
        </w:rPr>
        <w:t xml:space="preserve"> There are plans to use other tone mapping algorithms in the future.</w:t>
      </w:r>
    </w:p>
    <w:p w14:paraId="5AAA383C" w14:textId="77777777" w:rsidR="00BE122C" w:rsidRDefault="00BE122C" w:rsidP="007A502C">
      <w:pPr>
        <w:pStyle w:val="Abstract"/>
        <w:rPr>
          <w14:ligatures w14:val="standard"/>
        </w:rPr>
      </w:pPr>
    </w:p>
    <w:p w14:paraId="685C29D3" w14:textId="3CA1FDAE" w:rsidR="005C3D12" w:rsidRPr="005C3D12" w:rsidRDefault="00121772" w:rsidP="00121772">
      <w:pPr>
        <w:pStyle w:val="Head3"/>
      </w:pPr>
      <w:r>
        <w:t xml:space="preserve">4.4 </w:t>
      </w:r>
      <w:r w:rsidR="005C3D12" w:rsidRPr="005C3D12">
        <w:t>Billboarding:</w:t>
      </w:r>
    </w:p>
    <w:p w14:paraId="3404A5D0" w14:textId="3864F874" w:rsidR="00121772" w:rsidRDefault="005C3D12" w:rsidP="00121772">
      <w:pPr>
        <w:pStyle w:val="Abstract"/>
        <w:rPr>
          <w14:ligatures w14:val="standard"/>
        </w:rPr>
      </w:pPr>
      <w:r>
        <w:rPr>
          <w14:ligatures w14:val="standard"/>
        </w:rPr>
        <w:t xml:space="preserve">This is not related to lighting in the project. Billboard is a simple flat quad mesh object which will always face the camera or any target it is given. The direction always changes in runtime when the camera or the billboard object moves. </w:t>
      </w:r>
      <w:r w:rsidR="00EC47A7">
        <w:rPr>
          <w14:ligatures w14:val="standard"/>
        </w:rPr>
        <w:t>Referring to [</w:t>
      </w:r>
      <w:r w:rsidR="005031FB">
        <w:rPr>
          <w14:ligatures w14:val="standard"/>
        </w:rPr>
        <w:t>6</w:t>
      </w:r>
      <w:r w:rsidR="00EC47A7">
        <w:rPr>
          <w14:ligatures w14:val="standard"/>
        </w:rPr>
        <w:t>], I will explain the type of billboards and its implementations. Billboards comes in three types:</w:t>
      </w:r>
    </w:p>
    <w:p w14:paraId="6330FE06" w14:textId="3B7C7319" w:rsidR="003B1321" w:rsidRPr="003B1321" w:rsidRDefault="009B396E" w:rsidP="009B396E">
      <w:pPr>
        <w:pStyle w:val="Head4"/>
        <w:ind w:firstLine="0"/>
      </w:pPr>
      <w:r>
        <w:t xml:space="preserve">4.4.1. </w:t>
      </w:r>
      <w:r w:rsidR="003B1321" w:rsidRPr="003B1321">
        <w:t>Point Sprites:</w:t>
      </w:r>
    </w:p>
    <w:p w14:paraId="6F996072" w14:textId="18CC5A2E" w:rsidR="00EC47A7" w:rsidRDefault="00EC47A7" w:rsidP="00EC47A7">
      <w:pPr>
        <w:pStyle w:val="Abstract"/>
        <w:rPr>
          <w14:ligatures w14:val="standard"/>
        </w:rPr>
      </w:pPr>
      <w:r>
        <w:rPr>
          <w14:ligatures w14:val="standard"/>
        </w:rPr>
        <w:t>Point Sprites billboards are common billboards where the center pivot point is in the middle of the quad mesh and is rotated around that pivot point. The current project utilizes the point sprites billboards.</w:t>
      </w:r>
    </w:p>
    <w:p w14:paraId="72AC64DC" w14:textId="697A2513" w:rsidR="00EC47A7" w:rsidRDefault="00EC47A7" w:rsidP="00EC47A7">
      <w:pPr>
        <w:pStyle w:val="Abstract"/>
        <w:rPr>
          <w14:ligatures w14:val="standard"/>
        </w:rPr>
      </w:pPr>
      <w:r>
        <w:rPr>
          <w14:ligatures w14:val="standard"/>
        </w:rPr>
        <w:t>To implement the point sprite billboards, it requires special billboard matrix, which is like a normal model matrix, but for the billboards.</w:t>
      </w:r>
    </w:p>
    <w:p w14:paraId="22714827" w14:textId="01D97C17" w:rsidR="00EC47A7" w:rsidRDefault="00EC47A7" w:rsidP="00EC47A7">
      <w:pPr>
        <w:pStyle w:val="Abstract"/>
        <w:rPr>
          <w14:ligatures w14:val="standard"/>
        </w:rPr>
      </w:pPr>
      <w:r>
        <w:rPr>
          <w14:ligatures w14:val="standard"/>
        </w:rPr>
        <w:t xml:space="preserve">The first step is </w:t>
      </w:r>
      <w:r w:rsidR="0036009F">
        <w:rPr>
          <w14:ligatures w14:val="standard"/>
        </w:rPr>
        <w:t>to get the look direction vector from billboard to camera which is obtained by simply subtracting the camera position and billboard position in world space and normalizing it. This look vector is required for any type of billboard.</w:t>
      </w:r>
    </w:p>
    <w:p w14:paraId="0F7A33C8" w14:textId="330ABAD5" w:rsidR="00816A9D" w:rsidRDefault="00816A9D" w:rsidP="00816A9D">
      <w:pPr>
        <w:pStyle w:val="Abstract"/>
        <w:jc w:val="center"/>
        <w:rPr>
          <w14:ligatures w14:val="standard"/>
        </w:rPr>
      </w:pPr>
      <w:r>
        <w:rPr>
          <w:noProof/>
        </w:rPr>
        <w:drawing>
          <wp:inline distT="0" distB="0" distL="0" distR="0" wp14:anchorId="57E973AE" wp14:editId="186D9313">
            <wp:extent cx="2107870" cy="1433699"/>
            <wp:effectExtent l="0" t="0" r="6985" b="0"/>
            <wp:docPr id="6" name="Picture 6" descr="Point sprites on same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oint sprites on same pla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6343" cy="1439462"/>
                    </a:xfrm>
                    <a:prstGeom prst="rect">
                      <a:avLst/>
                    </a:prstGeom>
                    <a:noFill/>
                    <a:ln>
                      <a:noFill/>
                    </a:ln>
                  </pic:spPr>
                </pic:pic>
              </a:graphicData>
            </a:graphic>
          </wp:inline>
        </w:drawing>
      </w:r>
    </w:p>
    <w:p w14:paraId="3DAE3C05" w14:textId="0A0B4F62" w:rsidR="00816A9D" w:rsidRPr="009870C1" w:rsidRDefault="00816A9D" w:rsidP="00816A9D">
      <w:pPr>
        <w:pStyle w:val="Abstract"/>
        <w:jc w:val="center"/>
        <w:rPr>
          <w:b/>
          <w:bCs/>
          <w14:ligatures w14:val="standard"/>
        </w:rPr>
      </w:pPr>
      <w:r w:rsidRPr="009870C1">
        <w:rPr>
          <w:b/>
          <w:bCs/>
          <w14:ligatures w14:val="standard"/>
        </w:rPr>
        <w:t xml:space="preserve">Figure </w:t>
      </w:r>
      <w:r w:rsidR="000A631B">
        <w:rPr>
          <w:b/>
          <w:bCs/>
          <w14:ligatures w14:val="standard"/>
        </w:rPr>
        <w:t>1</w:t>
      </w:r>
      <w:r w:rsidR="001867C2">
        <w:rPr>
          <w:b/>
          <w:bCs/>
          <w14:ligatures w14:val="standard"/>
        </w:rPr>
        <w:t>3</w:t>
      </w:r>
      <w:r w:rsidRPr="009870C1">
        <w:rPr>
          <w:b/>
          <w:bCs/>
          <w14:ligatures w14:val="standard"/>
        </w:rPr>
        <w:t>:</w:t>
      </w:r>
      <w:r w:rsidR="009870C1" w:rsidRPr="009870C1">
        <w:rPr>
          <w:b/>
          <w:bCs/>
          <w14:ligatures w14:val="standard"/>
        </w:rPr>
        <w:t xml:space="preserve"> Point Sprites</w:t>
      </w:r>
    </w:p>
    <w:p w14:paraId="17BA1C0A" w14:textId="1350C85F" w:rsidR="0036009F" w:rsidRDefault="0036009F" w:rsidP="00EC47A7">
      <w:pPr>
        <w:pStyle w:val="Abstract"/>
        <w:rPr>
          <w14:ligatures w14:val="standard"/>
        </w:rPr>
      </w:pPr>
      <w:r>
        <w:rPr>
          <w14:ligatures w14:val="standard"/>
        </w:rPr>
        <w:t>After getting the look vector, we need to calculate the right vector of the billboard. For this, a temporary camera up vector is required and simply doing the cross product of camera up and look vector will give the right vector of the billboard. Lastly, to get up vector of billboard, we again do the cross product of the look vector and right vector we got in previous step.</w:t>
      </w:r>
    </w:p>
    <w:p w14:paraId="3C6EBC49" w14:textId="4166281E" w:rsidR="00F77FEB" w:rsidRDefault="00F77FEB" w:rsidP="00EC47A7">
      <w:pPr>
        <w:pStyle w:val="Abstract"/>
        <w:rPr>
          <w14:ligatures w14:val="standard"/>
        </w:rPr>
      </w:pPr>
      <w:r>
        <w:rPr>
          <w14:ligatures w14:val="standard"/>
        </w:rPr>
        <w:t>This billboard type can be seen in game engine as gizmos like Unity, Unreal, etc.</w:t>
      </w:r>
    </w:p>
    <w:p w14:paraId="1D239A03" w14:textId="6118438F" w:rsidR="003B1321" w:rsidRDefault="009B396E">
      <w:pPr>
        <w:pStyle w:val="Abstract"/>
        <w:numPr>
          <w:ilvl w:val="2"/>
          <w:numId w:val="23"/>
        </w:numPr>
        <w:rPr>
          <w:i/>
          <w:iCs/>
          <w14:ligatures w14:val="standard"/>
        </w:rPr>
      </w:pPr>
      <w:r>
        <w:rPr>
          <w:i/>
          <w:iCs/>
          <w14:ligatures w14:val="standard"/>
        </w:rPr>
        <w:t xml:space="preserve">. </w:t>
      </w:r>
      <w:r w:rsidR="003B1321" w:rsidRPr="00D062DA">
        <w:rPr>
          <w:i/>
          <w:iCs/>
          <w14:ligatures w14:val="standard"/>
        </w:rPr>
        <w:t>Axis Aligned:</w:t>
      </w:r>
    </w:p>
    <w:p w14:paraId="5FF29DBA" w14:textId="5C709B39" w:rsidR="009870C1" w:rsidRDefault="009870C1" w:rsidP="009870C1">
      <w:pPr>
        <w:pStyle w:val="Abstract"/>
        <w:jc w:val="center"/>
        <w:rPr>
          <w:i/>
          <w:iCs/>
          <w14:ligatures w14:val="standard"/>
        </w:rPr>
      </w:pPr>
      <w:r>
        <w:rPr>
          <w:noProof/>
        </w:rPr>
        <w:lastRenderedPageBreak/>
        <w:drawing>
          <wp:inline distT="0" distB="0" distL="0" distR="0" wp14:anchorId="6DCABF85" wp14:editId="0DDF5F69">
            <wp:extent cx="3048000" cy="682625"/>
            <wp:effectExtent l="0" t="0" r="0" b="3175"/>
            <wp:docPr id="11" name="Picture 11" descr="Axis Aligned with locked Y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xis Aligned with locked Y ax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0" cy="682625"/>
                    </a:xfrm>
                    <a:prstGeom prst="rect">
                      <a:avLst/>
                    </a:prstGeom>
                    <a:noFill/>
                    <a:ln>
                      <a:noFill/>
                    </a:ln>
                  </pic:spPr>
                </pic:pic>
              </a:graphicData>
            </a:graphic>
          </wp:inline>
        </w:drawing>
      </w:r>
    </w:p>
    <w:p w14:paraId="66FFB2B8" w14:textId="31E30F33" w:rsidR="009870C1" w:rsidRPr="009870C1" w:rsidRDefault="009870C1" w:rsidP="009870C1">
      <w:pPr>
        <w:pStyle w:val="Abstract"/>
        <w:jc w:val="center"/>
        <w:rPr>
          <w:b/>
          <w:bCs/>
          <w14:ligatures w14:val="standard"/>
        </w:rPr>
      </w:pPr>
      <w:r>
        <w:rPr>
          <w:b/>
          <w:bCs/>
          <w14:ligatures w14:val="standard"/>
        </w:rPr>
        <w:t>Figure 1</w:t>
      </w:r>
      <w:r w:rsidR="001867C2">
        <w:rPr>
          <w:b/>
          <w:bCs/>
          <w14:ligatures w14:val="standard"/>
        </w:rPr>
        <w:t>4</w:t>
      </w:r>
      <w:r>
        <w:rPr>
          <w:b/>
          <w:bCs/>
          <w14:ligatures w14:val="standard"/>
        </w:rPr>
        <w:t>: Axis Aligned Billboards locked Y axis</w:t>
      </w:r>
    </w:p>
    <w:p w14:paraId="0A04F04A" w14:textId="03196494" w:rsidR="003B1321" w:rsidRDefault="003B1321" w:rsidP="003B1321">
      <w:pPr>
        <w:pStyle w:val="Abstract"/>
        <w:rPr>
          <w14:ligatures w14:val="standard"/>
        </w:rPr>
      </w:pPr>
      <w:r>
        <w:rPr>
          <w14:ligatures w14:val="standard"/>
        </w:rPr>
        <w:t>Axis aligned billboard is a lot simple as it doesn’t the temporary camera up vector. AA billboards always rotate around the locked global Y axis or the up axis.</w:t>
      </w:r>
      <w:r w:rsidR="00D062DA">
        <w:rPr>
          <w14:ligatures w14:val="standard"/>
        </w:rPr>
        <w:t xml:space="preserve"> In OpenGL it is a simple up vector of (0, 1, 0). The look vector works as forward vector and right vector calculated by doing the cross product of the look and up vector.</w:t>
      </w:r>
    </w:p>
    <w:p w14:paraId="5705AB50" w14:textId="17B3002E" w:rsidR="00F77FEB" w:rsidRDefault="00F77FEB" w:rsidP="003B1321">
      <w:pPr>
        <w:pStyle w:val="Abstract"/>
        <w:rPr>
          <w14:ligatures w14:val="standard"/>
        </w:rPr>
      </w:pPr>
      <w:r>
        <w:rPr>
          <w14:ligatures w14:val="standard"/>
        </w:rPr>
        <w:t xml:space="preserve">This kind of billboards </w:t>
      </w:r>
      <w:r w:rsidR="00CA54D5">
        <w:rPr>
          <w14:ligatures w14:val="standard"/>
        </w:rPr>
        <w:t>can be seen in action</w:t>
      </w:r>
      <w:r>
        <w:rPr>
          <w14:ligatures w14:val="standard"/>
        </w:rPr>
        <w:t xml:space="preserve"> in old games like Wolfenstein 3D and Doom.</w:t>
      </w:r>
    </w:p>
    <w:p w14:paraId="595F0C57" w14:textId="2DA28A48" w:rsidR="00D062DA" w:rsidRDefault="009B396E">
      <w:pPr>
        <w:pStyle w:val="Abstract"/>
        <w:numPr>
          <w:ilvl w:val="2"/>
          <w:numId w:val="23"/>
        </w:numPr>
        <w:rPr>
          <w:i/>
          <w:iCs/>
          <w14:ligatures w14:val="standard"/>
        </w:rPr>
      </w:pPr>
      <w:r>
        <w:rPr>
          <w:i/>
          <w:iCs/>
          <w14:ligatures w14:val="standard"/>
        </w:rPr>
        <w:t xml:space="preserve">. </w:t>
      </w:r>
      <w:r w:rsidR="00D062DA" w:rsidRPr="00D062DA">
        <w:rPr>
          <w:i/>
          <w:iCs/>
          <w14:ligatures w14:val="standard"/>
        </w:rPr>
        <w:t>Arbitrary Axis:</w:t>
      </w:r>
    </w:p>
    <w:p w14:paraId="39F99009" w14:textId="2BE8DCA7" w:rsidR="009870C1" w:rsidRDefault="00972B12" w:rsidP="00D062DA">
      <w:pPr>
        <w:pStyle w:val="Abstract"/>
        <w:rPr>
          <w14:ligatures w14:val="standard"/>
        </w:rPr>
      </w:pPr>
      <w:r>
        <w:rPr>
          <w14:ligatures w14:val="standard"/>
        </w:rPr>
        <w:t>Arbitrary axis billboard works slightly different. The look vector here is not the final look vector, but a temporary one which is used to get the right and up vectors of the billboards.</w:t>
      </w:r>
      <w:r w:rsidR="00F77FEB">
        <w:rPr>
          <w14:ligatures w14:val="standard"/>
        </w:rPr>
        <w:t xml:space="preserve"> This temporary look vector is not orthogonal to the up vector. The up vector is given by the axis we want to rotate around which can be either X, Y or Z.</w:t>
      </w:r>
    </w:p>
    <w:p w14:paraId="3E1C25B5" w14:textId="2F066332" w:rsidR="009870C1" w:rsidRDefault="00F77FEB" w:rsidP="00D062DA">
      <w:pPr>
        <w:pStyle w:val="Abstract"/>
        <w:rPr>
          <w14:ligatures w14:val="standard"/>
        </w:rPr>
      </w:pPr>
      <w:r>
        <w:rPr>
          <w14:ligatures w14:val="standard"/>
        </w:rPr>
        <w:t>To get the right vector, a cross product of the up and temporary look vector is done. Finally, the original look vector can be calculated using the cross product of up and right vector.</w:t>
      </w:r>
      <w:r w:rsidR="009870C1">
        <w:rPr>
          <w14:ligatures w14:val="standard"/>
        </w:rPr>
        <w:t xml:space="preserve"> See figure 1</w:t>
      </w:r>
      <w:r w:rsidR="009827BC">
        <w:rPr>
          <w14:ligatures w14:val="standard"/>
        </w:rPr>
        <w:t>5</w:t>
      </w:r>
      <w:r w:rsidR="009870C1">
        <w:rPr>
          <w14:ligatures w14:val="standard"/>
        </w:rPr>
        <w:t>.</w:t>
      </w:r>
    </w:p>
    <w:p w14:paraId="6752834E" w14:textId="2745FFAC" w:rsidR="009870C1" w:rsidRDefault="009870C1" w:rsidP="009870C1">
      <w:pPr>
        <w:pStyle w:val="Abstract"/>
        <w:jc w:val="center"/>
        <w:rPr>
          <w14:ligatures w14:val="standard"/>
        </w:rPr>
      </w:pPr>
      <w:r>
        <w:rPr>
          <w:noProof/>
        </w:rPr>
        <w:drawing>
          <wp:inline distT="0" distB="0" distL="0" distR="0" wp14:anchorId="7E74B390" wp14:editId="7E2AF526">
            <wp:extent cx="1312224" cy="1243874"/>
            <wp:effectExtent l="0" t="0" r="2540" b="0"/>
            <wp:docPr id="13" name="Picture 13" descr="Arbitrary Axis aligned bill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bitrary Axis aligned billboa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5615" cy="1247088"/>
                    </a:xfrm>
                    <a:prstGeom prst="rect">
                      <a:avLst/>
                    </a:prstGeom>
                    <a:noFill/>
                    <a:ln>
                      <a:noFill/>
                    </a:ln>
                  </pic:spPr>
                </pic:pic>
              </a:graphicData>
            </a:graphic>
          </wp:inline>
        </w:drawing>
      </w:r>
    </w:p>
    <w:p w14:paraId="436E3131" w14:textId="7605A995" w:rsidR="009870C1" w:rsidRPr="009870C1" w:rsidRDefault="009870C1" w:rsidP="009870C1">
      <w:pPr>
        <w:pStyle w:val="Abstract"/>
        <w:jc w:val="center"/>
        <w:rPr>
          <w:b/>
          <w:bCs/>
          <w14:ligatures w14:val="standard"/>
        </w:rPr>
      </w:pPr>
      <w:r w:rsidRPr="009870C1">
        <w:rPr>
          <w:b/>
          <w:bCs/>
          <w14:ligatures w14:val="standard"/>
        </w:rPr>
        <w:t>Figure 1</w:t>
      </w:r>
      <w:r w:rsidR="001867C2">
        <w:rPr>
          <w:b/>
          <w:bCs/>
          <w14:ligatures w14:val="standard"/>
        </w:rPr>
        <w:t>5</w:t>
      </w:r>
      <w:r w:rsidRPr="009870C1">
        <w:rPr>
          <w:b/>
          <w:bCs/>
          <w14:ligatures w14:val="standard"/>
        </w:rPr>
        <w:t>: Arbitrary Axis</w:t>
      </w:r>
    </w:p>
    <w:p w14:paraId="071DDDD2" w14:textId="5CB585A9" w:rsidR="00F77FEB" w:rsidRPr="00213F62" w:rsidRDefault="009B396E" w:rsidP="009B396E">
      <w:pPr>
        <w:pStyle w:val="Abstract"/>
        <w:rPr>
          <w:i/>
          <w14:ligatures w14:val="standard"/>
        </w:rPr>
      </w:pPr>
      <w:r>
        <w:rPr>
          <w:i/>
          <w14:ligatures w14:val="standard"/>
        </w:rPr>
        <w:t xml:space="preserve">4.4.4. </w:t>
      </w:r>
      <w:r w:rsidR="00F77FEB" w:rsidRPr="00213F62">
        <w:rPr>
          <w:i/>
          <w14:ligatures w14:val="standard"/>
        </w:rPr>
        <w:t>Billboard Matrix:</w:t>
      </w:r>
    </w:p>
    <w:p w14:paraId="687D0F62" w14:textId="02D042EF" w:rsidR="00F77FEB" w:rsidRDefault="009B722A" w:rsidP="00F77FEB">
      <w:pPr>
        <w:pStyle w:val="Abstract"/>
        <w:rPr>
          <w14:ligatures w14:val="standard"/>
        </w:rPr>
      </w:pPr>
      <w:r>
        <w:rPr>
          <w14:ligatures w14:val="standard"/>
        </w:rPr>
        <w:t>Once the entire forward, up and right vectors are done, the billboard matrix can be calculated and is sent to the vertex shader. To calculate the matrix, the three – forward, up and right vectors are put in a 4x4 identity matrix. The billboard matrix looks like this:</w:t>
      </w:r>
    </w:p>
    <w:p w14:paraId="0071B9BD" w14:textId="79729257" w:rsidR="00143FB1" w:rsidRDefault="00000000" w:rsidP="009B722A">
      <w:pPr>
        <w:pStyle w:val="Abstract"/>
        <w:jc w:val="center"/>
        <w:rPr>
          <w14:ligatures w14:val="standard"/>
        </w:rPr>
      </w:pPr>
      <m:oMathPara>
        <m:oMath>
          <m:d>
            <m:dPr>
              <m:begChr m:val="["/>
              <m:endChr m:val="]"/>
              <m:ctrlPr>
                <w:rPr>
                  <w:rFonts w:ascii="Cambria Math" w:hAnsi="Cambria Math"/>
                  <w:i/>
                  <w14:ligatures w14:val="standard"/>
                </w:rPr>
              </m:ctrlPr>
            </m:dPr>
            <m:e>
              <m:m>
                <m:mPr>
                  <m:mcs>
                    <m:mc>
                      <m:mcPr>
                        <m:count m:val="4"/>
                        <m:mcJc m:val="center"/>
                      </m:mcPr>
                    </m:mc>
                  </m:mcs>
                  <m:ctrlPr>
                    <w:rPr>
                      <w:rFonts w:ascii="Cambria Math" w:hAnsi="Cambria Math"/>
                      <w:i/>
                      <w14:ligatures w14:val="standard"/>
                    </w:rPr>
                  </m:ctrlPr>
                </m:mPr>
                <m:mr>
                  <m:e>
                    <m:r>
                      <w:rPr>
                        <w:rFonts w:ascii="Cambria Math" w:hAnsi="Cambria Math"/>
                        <w14:ligatures w14:val="standard"/>
                      </w:rPr>
                      <m:t>R1</m:t>
                    </m:r>
                  </m:e>
                  <m:e>
                    <m:r>
                      <w:rPr>
                        <w:rFonts w:ascii="Cambria Math" w:hAnsi="Cambria Math"/>
                        <w14:ligatures w14:val="standard"/>
                      </w:rPr>
                      <m:t>U1</m:t>
                    </m:r>
                  </m:e>
                  <m:e>
                    <m:r>
                      <w:rPr>
                        <w:rFonts w:ascii="Cambria Math" w:hAnsi="Cambria Math"/>
                        <w14:ligatures w14:val="standard"/>
                      </w:rPr>
                      <m:t>F1</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Px</m:t>
                    </m:r>
                    <m:ctrlPr>
                      <w:rPr>
                        <w:rFonts w:ascii="Cambria Math" w:eastAsia="Cambria Math" w:hAnsi="Cambria Math" w:cs="Cambria Math"/>
                        <w:i/>
                        <w14:ligatures w14:val="standard"/>
                      </w:rPr>
                    </m:ctrlPr>
                  </m:e>
                </m:mr>
                <m:mr>
                  <m:e>
                    <m:r>
                      <w:rPr>
                        <w:rFonts w:ascii="Cambria Math" w:eastAsia="Cambria Math" w:hAnsi="Cambria Math" w:cs="Cambria Math"/>
                        <w14:ligatures w14:val="standard"/>
                      </w:rPr>
                      <m:t>R2</m:t>
                    </m:r>
                  </m:e>
                  <m:e>
                    <m:r>
                      <w:rPr>
                        <w:rFonts w:ascii="Cambria Math" w:hAnsi="Cambria Math"/>
                        <w14:ligatures w14:val="standard"/>
                      </w:rPr>
                      <m:t>U2</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F2</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Py</m:t>
                    </m:r>
                    <m:ctrlPr>
                      <w:rPr>
                        <w:rFonts w:ascii="Cambria Math" w:eastAsia="Cambria Math" w:hAnsi="Cambria Math" w:cs="Cambria Math"/>
                        <w:i/>
                        <w14:ligatures w14:val="standard"/>
                      </w:rPr>
                    </m:ctrlPr>
                  </m:e>
                </m:mr>
                <m:mr>
                  <m:e>
                    <m:r>
                      <w:rPr>
                        <w:rFonts w:ascii="Cambria Math" w:eastAsia="Cambria Math" w:hAnsi="Cambria Math" w:cs="Cambria Math"/>
                        <w14:ligatures w14:val="standard"/>
                      </w:rPr>
                      <m:t>R3</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U3</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F3</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Pz</m:t>
                    </m:r>
                    <m:ctrlPr>
                      <w:rPr>
                        <w:rFonts w:ascii="Cambria Math" w:eastAsia="Cambria Math" w:hAnsi="Cambria Math" w:cs="Cambria Math"/>
                        <w:i/>
                        <w14:ligatures w14:val="standard"/>
                      </w:rPr>
                    </m:ctrlPr>
                  </m:e>
                </m:mr>
                <m:mr>
                  <m:e>
                    <m:r>
                      <w:rPr>
                        <w:rFonts w:ascii="Cambria Math" w:eastAsia="Cambria Math" w:hAnsi="Cambria Math" w:cs="Cambria Math"/>
                        <w14:ligatures w14:val="standard"/>
                      </w:rPr>
                      <m:t>0</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0</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0</m:t>
                    </m:r>
                    <m:ctrlPr>
                      <w:rPr>
                        <w:rFonts w:ascii="Cambria Math" w:eastAsia="Cambria Math" w:hAnsi="Cambria Math" w:cs="Cambria Math"/>
                        <w:i/>
                        <w14:ligatures w14:val="standard"/>
                      </w:rPr>
                    </m:ctrlPr>
                  </m:e>
                  <m:e>
                    <m:r>
                      <w:rPr>
                        <w:rFonts w:ascii="Cambria Math" w:eastAsia="Cambria Math" w:hAnsi="Cambria Math" w:cs="Cambria Math"/>
                        <w14:ligatures w14:val="standard"/>
                      </w:rPr>
                      <m:t>1</m:t>
                    </m:r>
                  </m:e>
                </m:mr>
              </m:m>
            </m:e>
          </m:d>
        </m:oMath>
      </m:oMathPara>
    </w:p>
    <w:p w14:paraId="738A97B1" w14:textId="154F821E" w:rsidR="009B722A" w:rsidRDefault="009B722A" w:rsidP="009B722A">
      <w:pPr>
        <w:pStyle w:val="Abstract"/>
        <w:rPr>
          <w14:ligatures w14:val="standard"/>
        </w:rPr>
      </w:pPr>
      <w:r>
        <w:rPr>
          <w14:ligatures w14:val="standard"/>
        </w:rPr>
        <w:t>Where R is right vector, U is up vector, F is forward or look vector and P is the position of the billboard in world space. This matrix is later multiplied with the view projection matrix</w:t>
      </w:r>
      <w:r w:rsidR="009870C1">
        <w:rPr>
          <w14:ligatures w14:val="standard"/>
        </w:rPr>
        <w:t xml:space="preserve"> in the vertex shader.</w:t>
      </w:r>
    </w:p>
    <w:p w14:paraId="2D9915EC" w14:textId="4822BE87" w:rsidR="009870C1" w:rsidRPr="009870C1" w:rsidRDefault="009B396E" w:rsidP="009B396E">
      <w:pPr>
        <w:pStyle w:val="Head3"/>
      </w:pPr>
      <w:r>
        <w:t xml:space="preserve">4.5 </w:t>
      </w:r>
      <w:r w:rsidR="009870C1" w:rsidRPr="009870C1">
        <w:t>PBR:</w:t>
      </w:r>
    </w:p>
    <w:p w14:paraId="46CA5FB3" w14:textId="4E5B3EF6" w:rsidR="009870C1" w:rsidRDefault="009870C1" w:rsidP="009870C1">
      <w:pPr>
        <w:pStyle w:val="Abstract"/>
        <w:rPr>
          <w14:ligatures w14:val="standard"/>
        </w:rPr>
      </w:pPr>
      <w:r>
        <w:rPr>
          <w14:ligatures w14:val="standard"/>
        </w:rPr>
        <w:t>The PBR shader is implemented which currently takes the</w:t>
      </w:r>
      <w:r w:rsidR="002B0E93">
        <w:rPr>
          <w14:ligatures w14:val="standard"/>
        </w:rPr>
        <w:t xml:space="preserve"> direct</w:t>
      </w:r>
      <w:r>
        <w:rPr>
          <w14:ligatures w14:val="standard"/>
        </w:rPr>
        <w:t xml:space="preserve"> lighting data from different light sources. It uses the Cook-Torrance BRDF for calculating specular. But there are plans to use different BRDF</w:t>
      </w:r>
      <w:r w:rsidR="00C40D99">
        <w:rPr>
          <w14:ligatures w14:val="standard"/>
        </w:rPr>
        <w:t>s in future.</w:t>
      </w:r>
    </w:p>
    <w:p w14:paraId="6284C90F" w14:textId="77777777" w:rsidR="006E7A93" w:rsidRDefault="00C40D99" w:rsidP="009870C1">
      <w:pPr>
        <w:pStyle w:val="Abstract"/>
        <w:rPr>
          <w14:ligatures w14:val="standard"/>
        </w:rPr>
      </w:pPr>
      <w:r>
        <w:rPr>
          <w14:ligatures w14:val="standard"/>
        </w:rPr>
        <w:t>The next step in PBR pipeline is to do the image-based lighting (IBL). So far, the shaders are implemented to convert the equirectangular HDR texture into a cubemap texture and relevant frame buffers are added.</w:t>
      </w:r>
      <w:r w:rsidR="006E7A93">
        <w:rPr>
          <w14:ligatures w14:val="standard"/>
        </w:rPr>
        <w:t xml:space="preserve"> </w:t>
      </w:r>
    </w:p>
    <w:p w14:paraId="6FEBBB81" w14:textId="5784D35F" w:rsidR="00C40D99" w:rsidRDefault="006E7A93" w:rsidP="009870C1">
      <w:pPr>
        <w:pStyle w:val="Abstract"/>
        <w:rPr>
          <w14:ligatures w14:val="standard"/>
        </w:rPr>
      </w:pPr>
      <w:r>
        <w:rPr>
          <w14:ligatures w14:val="standard"/>
        </w:rPr>
        <w:t xml:space="preserve">Current issue I am facing right now is that the cubemap texture that is made from HDR texture is not being rendered and instead is showing the black texture. To debug this, RenderDoc </w:t>
      </w:r>
      <w:r w:rsidR="000C0126">
        <w:rPr>
          <w14:ligatures w14:val="standard"/>
        </w:rPr>
        <w:t>software</w:t>
      </w:r>
      <w:r>
        <w:rPr>
          <w14:ligatures w14:val="standard"/>
        </w:rPr>
        <w:t xml:space="preserve"> </w:t>
      </w:r>
      <w:r w:rsidR="000C0126">
        <w:rPr>
          <w14:ligatures w14:val="standard"/>
        </w:rPr>
        <w:t>will</w:t>
      </w:r>
      <w:r>
        <w:rPr>
          <w14:ligatures w14:val="standard"/>
        </w:rPr>
        <w:t xml:space="preserve"> be used. Once </w:t>
      </w:r>
      <w:r w:rsidR="000C0126">
        <w:rPr>
          <w14:ligatures w14:val="standard"/>
        </w:rPr>
        <w:t>the</w:t>
      </w:r>
      <w:r>
        <w:rPr>
          <w14:ligatures w14:val="standard"/>
        </w:rPr>
        <w:t xml:space="preserve"> issue is solved, the</w:t>
      </w:r>
      <w:r w:rsidR="00C40D99">
        <w:rPr>
          <w14:ligatures w14:val="standard"/>
        </w:rPr>
        <w:t xml:space="preserve"> </w:t>
      </w:r>
      <w:r>
        <w:rPr>
          <w14:ligatures w14:val="standard"/>
        </w:rPr>
        <w:t>n</w:t>
      </w:r>
      <w:r w:rsidR="00C40D99">
        <w:rPr>
          <w14:ligatures w14:val="standard"/>
        </w:rPr>
        <w:t>ext thing to do is to create the irradiance texture to get the lighting data. Figure 1</w:t>
      </w:r>
      <w:r w:rsidR="009827BC">
        <w:rPr>
          <w14:ligatures w14:val="standard"/>
        </w:rPr>
        <w:t>6</w:t>
      </w:r>
      <w:r w:rsidR="00C40D99">
        <w:rPr>
          <w14:ligatures w14:val="standard"/>
        </w:rPr>
        <w:t xml:space="preserve"> shows current PBR</w:t>
      </w:r>
      <w:r w:rsidR="00410163">
        <w:rPr>
          <w14:ligatures w14:val="standard"/>
        </w:rPr>
        <w:t xml:space="preserve"> with direct lighting</w:t>
      </w:r>
      <w:r w:rsidR="00C40D99">
        <w:rPr>
          <w14:ligatures w14:val="standard"/>
        </w:rPr>
        <w:t xml:space="preserve"> in action.</w:t>
      </w:r>
    </w:p>
    <w:p w14:paraId="34C84048" w14:textId="16E6BA72" w:rsidR="00C40D99" w:rsidRDefault="00A774F0" w:rsidP="007F2DCB">
      <w:pPr>
        <w:pStyle w:val="Abstract"/>
        <w:jc w:val="center"/>
        <w:rPr>
          <w14:ligatures w14:val="standard"/>
        </w:rPr>
      </w:pPr>
      <w:r>
        <w:rPr>
          <w:noProof/>
        </w:rPr>
        <w:drawing>
          <wp:inline distT="0" distB="0" distL="0" distR="0" wp14:anchorId="51EC2332" wp14:editId="07D69773">
            <wp:extent cx="2719449" cy="1755744"/>
            <wp:effectExtent l="0" t="0" r="5080" b="0"/>
            <wp:docPr id="14" name="Picture 14" descr="PBR with direct lighting and Point Sprite bill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BR with direct lighting and Point Sprite billboards"/>
                    <pic:cNvPicPr/>
                  </pic:nvPicPr>
                  <pic:blipFill>
                    <a:blip r:embed="rId28"/>
                    <a:stretch>
                      <a:fillRect/>
                    </a:stretch>
                  </pic:blipFill>
                  <pic:spPr>
                    <a:xfrm>
                      <a:off x="0" y="0"/>
                      <a:ext cx="2719449" cy="1755744"/>
                    </a:xfrm>
                    <a:prstGeom prst="rect">
                      <a:avLst/>
                    </a:prstGeom>
                  </pic:spPr>
                </pic:pic>
              </a:graphicData>
            </a:graphic>
          </wp:inline>
        </w:drawing>
      </w:r>
    </w:p>
    <w:p w14:paraId="05CD8A43" w14:textId="23954F87" w:rsidR="00A652D8" w:rsidRDefault="00A774F0" w:rsidP="008651D6">
      <w:pPr>
        <w:pStyle w:val="Abstract"/>
        <w:jc w:val="center"/>
        <w:rPr>
          <w:b/>
          <w:bCs/>
          <w14:ligatures w14:val="standard"/>
        </w:rPr>
      </w:pPr>
      <w:r>
        <w:rPr>
          <w:b/>
          <w:bCs/>
          <w14:ligatures w14:val="standard"/>
        </w:rPr>
        <w:t>Figure 1</w:t>
      </w:r>
      <w:r w:rsidR="001867C2">
        <w:rPr>
          <w:b/>
          <w:bCs/>
          <w14:ligatures w14:val="standard"/>
        </w:rPr>
        <w:t>6</w:t>
      </w:r>
      <w:r>
        <w:rPr>
          <w:b/>
          <w:bCs/>
          <w14:ligatures w14:val="standard"/>
        </w:rPr>
        <w:t>: PBR from point and directional light sources</w:t>
      </w:r>
      <w:r w:rsidR="008651D6">
        <w:rPr>
          <w:b/>
          <w:bCs/>
          <w14:ligatures w14:val="standard"/>
        </w:rPr>
        <w:t xml:space="preserve"> with point sprite billboards</w:t>
      </w:r>
    </w:p>
    <w:p w14:paraId="109FBEFF" w14:textId="77777777" w:rsidR="008651D6" w:rsidRDefault="008651D6" w:rsidP="008651D6">
      <w:pPr>
        <w:pStyle w:val="Abstract"/>
        <w:rPr>
          <w14:ligatures w14:val="standard"/>
        </w:rPr>
      </w:pPr>
    </w:p>
    <w:p w14:paraId="73E57EAF" w14:textId="08B1AF76" w:rsidR="00052C34" w:rsidRPr="00586A35" w:rsidRDefault="00A652D8" w:rsidP="00052C34">
      <w:pPr>
        <w:pStyle w:val="AckHead"/>
        <w:rPr>
          <w14:ligatures w14:val="standard"/>
        </w:rPr>
      </w:pPr>
      <w:r>
        <w:rPr>
          <w14:ligatures w14:val="standard"/>
        </w:rPr>
        <w:t>EVALUATION</w:t>
      </w:r>
    </w:p>
    <w:p w14:paraId="4639F8E2" w14:textId="46C04FDA" w:rsidR="00AA10C4" w:rsidRDefault="00690837" w:rsidP="00DD476E">
      <w:pPr>
        <w:pStyle w:val="AckPara"/>
        <w:rPr>
          <w:lang w:eastAsia="it-IT"/>
          <w14:ligatures w14:val="standard"/>
        </w:rPr>
      </w:pPr>
      <w:r>
        <w:rPr>
          <w:lang w:eastAsia="it-IT"/>
          <w14:ligatures w14:val="standard"/>
        </w:rPr>
        <w:t xml:space="preserve">The project will be evaluated for performance benchmarks </w:t>
      </w:r>
      <w:r w:rsidR="00B529EA">
        <w:rPr>
          <w:lang w:eastAsia="it-IT"/>
          <w14:ligatures w14:val="standard"/>
        </w:rPr>
        <w:t xml:space="preserve">using the ImGui tool like doing frames per seconds </w:t>
      </w:r>
      <w:r w:rsidR="0090785F">
        <w:rPr>
          <w:lang w:eastAsia="it-IT"/>
          <w14:ligatures w14:val="standard"/>
        </w:rPr>
        <w:t>(FPS), startup time, rendering time. For debugging purpose, RenderDoc software will be used if any issues are occurred in graphics or data when sent to the shader. For graphics quality, the PBR scene in the project can be compared with the scene from other engines like Unreal Engine Uber shader and Unity Autodesk Interactive PBR.</w:t>
      </w:r>
    </w:p>
    <w:p w14:paraId="5AC434F6" w14:textId="77777777" w:rsidR="00B53C69" w:rsidRPr="00586A35" w:rsidRDefault="00B53C69" w:rsidP="00DD476E">
      <w:pPr>
        <w:pStyle w:val="AckPara"/>
        <w:rPr>
          <w14:ligatures w14:val="standard"/>
        </w:rPr>
      </w:pPr>
    </w:p>
    <w:p w14:paraId="390DD2F0" w14:textId="77777777" w:rsidR="0007392C" w:rsidRPr="00586A35" w:rsidRDefault="00AA5BF1" w:rsidP="00AA5BF1">
      <w:pPr>
        <w:pStyle w:val="ReferenceHead"/>
        <w:rPr>
          <w14:ligatures w14:val="standard"/>
        </w:rPr>
      </w:pPr>
      <w:r w:rsidRPr="00586A35">
        <w:rPr>
          <w14:ligatures w14:val="standard"/>
        </w:rPr>
        <w:t>REFERENCES</w:t>
      </w:r>
    </w:p>
    <w:p w14:paraId="62621D0C" w14:textId="29C7240E" w:rsidR="00732D22" w:rsidRPr="000E64FC" w:rsidRDefault="00586A35" w:rsidP="00732D22">
      <w:pPr>
        <w:pStyle w:val="Bibentry"/>
        <w:rPr>
          <w:szCs w:val="14"/>
          <w14:ligatures w14:val="standard"/>
        </w:rPr>
      </w:pPr>
      <w:r w:rsidRPr="00586A35">
        <w:rPr>
          <w14:ligatures w14:val="standard"/>
        </w:rPr>
        <w:t>[1]</w:t>
      </w:r>
      <w:r w:rsidR="00BC5BDA" w:rsidRPr="00586A35">
        <w:rPr>
          <w14:ligatures w14:val="standard"/>
        </w:rPr>
        <w:tab/>
      </w:r>
      <w:r w:rsidR="00E52834">
        <w:rPr>
          <w:rFonts w:eastAsia="Times New Roman"/>
          <w:szCs w:val="14"/>
        </w:rPr>
        <w:t xml:space="preserve">“Light Diminishing” 2022. [Online]. Available: </w:t>
      </w:r>
      <w:r w:rsidR="00E52834" w:rsidRPr="00E52834">
        <w:t>Light diminishing - The Doom Wiki at DoomWiki.org</w:t>
      </w:r>
    </w:p>
    <w:p w14:paraId="690149B9" w14:textId="48678759" w:rsidR="000E64FC" w:rsidRPr="000E64FC" w:rsidRDefault="00586A35" w:rsidP="00732D22">
      <w:pPr>
        <w:pStyle w:val="Bibentry"/>
      </w:pPr>
      <w:r w:rsidRPr="000E64FC">
        <w:rPr>
          <w14:ligatures w14:val="standard"/>
        </w:rPr>
        <w:t>[2]</w:t>
      </w:r>
      <w:r w:rsidR="00BC5BDA" w:rsidRPr="000E64FC">
        <w:rPr>
          <w14:ligatures w14:val="standard"/>
        </w:rPr>
        <w:tab/>
      </w:r>
      <w:r w:rsidR="00B53C69">
        <w:t>Bui Tuong Phong, Illumination for computer generated pictures, Communications of ACM 18 (1975), no. 6, 311-317.</w:t>
      </w:r>
    </w:p>
    <w:p w14:paraId="71761B6A" w14:textId="6B71E4C9" w:rsidR="00732D22" w:rsidRPr="00586A35" w:rsidRDefault="00586A35" w:rsidP="00732D22">
      <w:pPr>
        <w:pStyle w:val="Bibentry"/>
        <w:rPr>
          <w14:ligatures w14:val="standard"/>
        </w:rPr>
      </w:pPr>
      <w:r w:rsidRPr="00586A35">
        <w:rPr>
          <w14:ligatures w14:val="standard"/>
        </w:rPr>
        <w:t>[3]</w:t>
      </w:r>
      <w:r w:rsidR="00BC5BDA" w:rsidRPr="00586A35">
        <w:rPr>
          <w14:ligatures w14:val="standard"/>
        </w:rPr>
        <w:tab/>
      </w:r>
      <w:r w:rsidR="00B53C69">
        <w:t>Warnock, J.E. A hidden-line algorithm for halftone picture representation. Dep. Of Comput. Sci., U. of Utah, TR 4-15, 1969</w:t>
      </w:r>
    </w:p>
    <w:p w14:paraId="5B06B036" w14:textId="09CA1DE1" w:rsidR="00732D22" w:rsidRDefault="00586A35" w:rsidP="00D341FA">
      <w:pPr>
        <w:pStyle w:val="Bibentry"/>
      </w:pPr>
      <w:r w:rsidRPr="00586A35">
        <w:rPr>
          <w14:ligatures w14:val="standard"/>
        </w:rPr>
        <w:t>[4]</w:t>
      </w:r>
      <w:r w:rsidR="00BC5BDA" w:rsidRPr="00586A35">
        <w:rPr>
          <w14:ligatures w14:val="standard"/>
        </w:rPr>
        <w:tab/>
      </w:r>
      <w:r w:rsidR="00B53C69">
        <w:t>Newell, ME.E,</w:t>
      </w:r>
      <w:r w:rsidR="008A7262">
        <w:t xml:space="preserve"> Newell, R.G., and Sancha, T.L. A new approach to the shaded picture problem. Proc. ACM 1973 Nat. Conf.</w:t>
      </w:r>
    </w:p>
    <w:p w14:paraId="29E90466" w14:textId="6C651390" w:rsidR="008812A6" w:rsidRDefault="008812A6" w:rsidP="00D341FA">
      <w:pPr>
        <w:pStyle w:val="Bibentry"/>
      </w:pPr>
      <w:r>
        <w:t>[5]</w:t>
      </w:r>
      <w:r>
        <w:tab/>
        <w:t>Gouraud, H. Computer display of curved surfaces. Dep. Of Comput. Sci., U. of Utah, UTEC-CSc-71-113, June 1971. Also in IEEE Trans. C-20 (June 1971), 623-629.</w:t>
      </w:r>
    </w:p>
    <w:p w14:paraId="2AA2E774" w14:textId="1F21D642" w:rsidR="00C14A4F" w:rsidRDefault="00661655" w:rsidP="003B38E0">
      <w:pPr>
        <w:pStyle w:val="Bibentry"/>
        <w:jc w:val="left"/>
      </w:pPr>
      <w:r>
        <w:t>[6]</w:t>
      </w:r>
      <w:r w:rsidR="005031FB">
        <w:tab/>
      </w:r>
      <w:r w:rsidR="00932520">
        <w:t>Neon Helium Productions, “Billboarding How To”. [Online]. Available:</w:t>
      </w:r>
      <w:r w:rsidR="003B38E0">
        <w:t xml:space="preserve"> </w:t>
      </w:r>
      <w:r w:rsidR="009F1D5A" w:rsidRPr="009F1D5A">
        <w:t>https://archive.fo/SLzw2</w:t>
      </w:r>
      <w:r w:rsidR="00C14A4F" w:rsidRPr="00C14A4F">
        <w:rPr>
          <w:vanish/>
          <w:szCs w:val="14"/>
          <w14:ligatures w14:val="standard"/>
        </w:rPr>
        <w:t>Conference Name:ACM Woodstock conference</w:t>
      </w:r>
    </w:p>
    <w:p w14:paraId="46960CD4" w14:textId="7B0A0143" w:rsidR="00C14A4F" w:rsidRDefault="009F1D5A" w:rsidP="005F77FD">
      <w:pPr>
        <w:pStyle w:val="Bibentry"/>
      </w:pPr>
      <w:r>
        <w:t>[7]</w:t>
      </w:r>
      <w:r>
        <w:tab/>
      </w:r>
      <w:r w:rsidR="00CA7A90">
        <w:t xml:space="preserve">Gotanda, Martinez, Snow, “Physically-Based Shading Models in Film and Game Production,” SIGGRAPH 2010. [Online]. Available: </w:t>
      </w:r>
      <w:r w:rsidR="00CA7A90" w:rsidRPr="00CA7A90">
        <w:t xml:space="preserve">SIGGRAPH 2010 </w:t>
      </w:r>
      <w:r w:rsidR="00CA7A90" w:rsidRPr="00CA7A90">
        <w:lastRenderedPageBreak/>
        <w:t>Course: Physically-Based Shading Models in Film and Game Production (renderwonk.com)</w:t>
      </w:r>
      <w:r w:rsidR="00C14A4F" w:rsidRPr="00C14A4F">
        <w:rPr>
          <w:vanish/>
          <w:szCs w:val="14"/>
          <w14:ligatures w14:val="standard"/>
        </w:rPr>
        <w:t>Conference Short Name:WOODSTOCK’18</w:t>
      </w:r>
    </w:p>
    <w:p w14:paraId="49DF5170" w14:textId="2923B41B" w:rsidR="006505E7" w:rsidRDefault="006505E7" w:rsidP="006505E7">
      <w:pPr>
        <w:pStyle w:val="Bibentry"/>
        <w:jc w:val="left"/>
      </w:pPr>
      <w:r>
        <w:t>[8]</w:t>
      </w:r>
      <w:r>
        <w:tab/>
        <w:t xml:space="preserve">Joey De Vries, “PBR Theory”. [Online]. Available: </w:t>
      </w:r>
      <w:r w:rsidRPr="006505E7">
        <w:t>https://learnopengl.com/PBR/Theory</w:t>
      </w:r>
    </w:p>
    <w:p w14:paraId="6B6F7188" w14:textId="1824B54E" w:rsidR="005F77FD" w:rsidRPr="005F77FD" w:rsidRDefault="005F77FD" w:rsidP="005F77FD">
      <w:pPr>
        <w:pStyle w:val="Bibentry"/>
      </w:pPr>
      <w:r>
        <w:t>[</w:t>
      </w:r>
      <w:r w:rsidR="00F404DA">
        <w:t>9</w:t>
      </w:r>
      <w:r>
        <w:t>]</w:t>
      </w:r>
      <w:r>
        <w:tab/>
      </w:r>
      <w:r w:rsidR="00B23F8E">
        <w:t>Brian</w:t>
      </w:r>
      <w:r w:rsidR="00F404DA">
        <w:t xml:space="preserve"> Karis, “Real Shading in Unreal Engine 4”. Epic Games. [Online]. Available: </w:t>
      </w:r>
      <w:r w:rsidR="00F404DA" w:rsidRPr="00F404DA">
        <w:t>s2013_pbs_epic_notes_v2.pdf (selfshadow.com)</w:t>
      </w:r>
    </w:p>
    <w:p w14:paraId="057709F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2C71B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B67BFB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63382D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012F292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094B909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2F6EA9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459374B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4F28E34"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A148A" w14:textId="77777777" w:rsidR="00541D20" w:rsidRDefault="00541D20">
      <w:r>
        <w:separator/>
      </w:r>
    </w:p>
  </w:endnote>
  <w:endnote w:type="continuationSeparator" w:id="0">
    <w:p w14:paraId="30043243" w14:textId="77777777" w:rsidR="00541D20" w:rsidRDefault="00541D20">
      <w:r>
        <w:continuationSeparator/>
      </w:r>
    </w:p>
  </w:endnote>
  <w:endnote w:type="continuationNotice" w:id="1">
    <w:p w14:paraId="70D0FF22" w14:textId="77777777" w:rsidR="00541D20" w:rsidRDefault="00541D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inux libertim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356A3" w14:textId="77777777" w:rsidR="00586A35" w:rsidRPr="00586A35" w:rsidRDefault="00586A35" w:rsidP="00586A35">
    <w:pPr>
      <w:pStyle w:val="Footer"/>
      <w:rPr>
        <w:rStyle w:val="PageNumber"/>
        <w:rFonts w:ascii="Linux Biolinum" w:hAnsi="Linux Biolinum" w:cs="Linux Biolinum"/>
      </w:rPr>
    </w:pPr>
  </w:p>
  <w:p w14:paraId="0AEF7566"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4E7B8"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88C9D4" w14:textId="77777777" w:rsidR="00541D20" w:rsidRDefault="00541D20">
      <w:r>
        <w:separator/>
      </w:r>
    </w:p>
  </w:footnote>
  <w:footnote w:type="continuationSeparator" w:id="0">
    <w:p w14:paraId="70E21C71" w14:textId="77777777" w:rsidR="00541D20" w:rsidRDefault="00541D20">
      <w:r>
        <w:continuationSeparator/>
      </w:r>
    </w:p>
  </w:footnote>
  <w:footnote w:type="continuationNotice" w:id="1">
    <w:p w14:paraId="5A931F22" w14:textId="77777777" w:rsidR="00541D20" w:rsidRDefault="00541D2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0CA67715"/>
    <w:multiLevelType w:val="multilevel"/>
    <w:tmpl w:val="839A166A"/>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i/>
        <w:iCs/>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15" w15:restartNumberingAfterBreak="0">
    <w:nsid w:val="4BF35E38"/>
    <w:multiLevelType w:val="multilevel"/>
    <w:tmpl w:val="9F2A9646"/>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2"/>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18"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1" w15:restartNumberingAfterBreak="0">
    <w:nsid w:val="69DE2DB2"/>
    <w:multiLevelType w:val="multilevel"/>
    <w:tmpl w:val="6E229D8A"/>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4" w15:restartNumberingAfterBreak="0">
    <w:nsid w:val="7BD32A31"/>
    <w:multiLevelType w:val="hybridMultilevel"/>
    <w:tmpl w:val="59C8BA6E"/>
    <w:lvl w:ilvl="0" w:tplc="F7309EB0">
      <w:start w:val="1"/>
      <w:numFmt w:val="bullet"/>
      <w:lvlText w:val="-"/>
      <w:lvlJc w:val="left"/>
      <w:pPr>
        <w:ind w:left="720" w:hanging="360"/>
      </w:pPr>
      <w:rPr>
        <w:rFonts w:ascii="Linux Libertine" w:eastAsiaTheme="minorHAnsi" w:hAnsi="Linux Libertine" w:cs="Linux Libertin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4498472">
    <w:abstractNumId w:val="23"/>
  </w:num>
  <w:num w:numId="2" w16cid:durableId="1912999437">
    <w:abstractNumId w:val="12"/>
  </w:num>
  <w:num w:numId="3" w16cid:durableId="1503543076">
    <w:abstractNumId w:val="10"/>
  </w:num>
  <w:num w:numId="4" w16cid:durableId="723212598">
    <w:abstractNumId w:val="22"/>
  </w:num>
  <w:num w:numId="5" w16cid:durableId="779106277">
    <w:abstractNumId w:val="14"/>
  </w:num>
  <w:num w:numId="6" w16cid:durableId="2093774264">
    <w:abstractNumId w:val="13"/>
  </w:num>
  <w:num w:numId="7" w16cid:durableId="2132286166">
    <w:abstractNumId w:val="20"/>
  </w:num>
  <w:num w:numId="8" w16cid:durableId="1563252342">
    <w:abstractNumId w:val="17"/>
  </w:num>
  <w:num w:numId="9" w16cid:durableId="1666132951">
    <w:abstractNumId w:val="19"/>
  </w:num>
  <w:num w:numId="10" w16cid:durableId="323632394">
    <w:abstractNumId w:val="9"/>
  </w:num>
  <w:num w:numId="11" w16cid:durableId="524253621">
    <w:abstractNumId w:val="7"/>
  </w:num>
  <w:num w:numId="12" w16cid:durableId="1794707700">
    <w:abstractNumId w:val="6"/>
  </w:num>
  <w:num w:numId="13" w16cid:durableId="438305504">
    <w:abstractNumId w:val="5"/>
  </w:num>
  <w:num w:numId="14" w16cid:durableId="2139562233">
    <w:abstractNumId w:val="4"/>
  </w:num>
  <w:num w:numId="15" w16cid:durableId="1338575542">
    <w:abstractNumId w:val="8"/>
  </w:num>
  <w:num w:numId="16" w16cid:durableId="989361748">
    <w:abstractNumId w:val="3"/>
  </w:num>
  <w:num w:numId="17" w16cid:durableId="1981760346">
    <w:abstractNumId w:val="2"/>
  </w:num>
  <w:num w:numId="18" w16cid:durableId="141964809">
    <w:abstractNumId w:val="1"/>
  </w:num>
  <w:num w:numId="19" w16cid:durableId="1343585446">
    <w:abstractNumId w:val="0"/>
  </w:num>
  <w:num w:numId="20" w16cid:durableId="709912744">
    <w:abstractNumId w:val="16"/>
  </w:num>
  <w:num w:numId="21" w16cid:durableId="458498559">
    <w:abstractNumId w:val="18"/>
  </w:num>
  <w:num w:numId="22" w16cid:durableId="1844934166">
    <w:abstractNumId w:val="11"/>
  </w:num>
  <w:num w:numId="23" w16cid:durableId="991909352">
    <w:abstractNumId w:val="15"/>
  </w:num>
  <w:num w:numId="24" w16cid:durableId="784427703">
    <w:abstractNumId w:val="21"/>
  </w:num>
  <w:num w:numId="25" w16cid:durableId="1766338062">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it-IT" w:vendorID="64" w:dllVersion="6" w:nlCheck="1" w:checkStyle="0"/>
  <w:activeWritingStyle w:appName="MSWord" w:lang="en-US" w:vendorID="64" w:dllVersion="6" w:nlCheck="1" w:checkStyle="1"/>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IN" w:vendorID="64" w:dllVersion="6" w:nlCheck="1" w:checkStyle="1"/>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1D53"/>
    <w:rsid w:val="000052C3"/>
    <w:rsid w:val="0000598B"/>
    <w:rsid w:val="00006C01"/>
    <w:rsid w:val="00007681"/>
    <w:rsid w:val="000226F0"/>
    <w:rsid w:val="00027CFA"/>
    <w:rsid w:val="00035BC3"/>
    <w:rsid w:val="00035FAD"/>
    <w:rsid w:val="00041330"/>
    <w:rsid w:val="00045252"/>
    <w:rsid w:val="00047398"/>
    <w:rsid w:val="00050EEF"/>
    <w:rsid w:val="00052A1A"/>
    <w:rsid w:val="00052C34"/>
    <w:rsid w:val="00056777"/>
    <w:rsid w:val="00062D29"/>
    <w:rsid w:val="0006417F"/>
    <w:rsid w:val="000713CD"/>
    <w:rsid w:val="00072E69"/>
    <w:rsid w:val="0007392C"/>
    <w:rsid w:val="000739F9"/>
    <w:rsid w:val="00077680"/>
    <w:rsid w:val="00080E27"/>
    <w:rsid w:val="000819C0"/>
    <w:rsid w:val="0008431E"/>
    <w:rsid w:val="000A631B"/>
    <w:rsid w:val="000A6DF0"/>
    <w:rsid w:val="000C0126"/>
    <w:rsid w:val="000C050B"/>
    <w:rsid w:val="000C34D9"/>
    <w:rsid w:val="000E118B"/>
    <w:rsid w:val="000E278E"/>
    <w:rsid w:val="000E4EAA"/>
    <w:rsid w:val="000E62FA"/>
    <w:rsid w:val="000E64FC"/>
    <w:rsid w:val="000E7A87"/>
    <w:rsid w:val="000F5F4E"/>
    <w:rsid w:val="000F6090"/>
    <w:rsid w:val="001033EA"/>
    <w:rsid w:val="001041A3"/>
    <w:rsid w:val="0010534D"/>
    <w:rsid w:val="00115249"/>
    <w:rsid w:val="00116EFA"/>
    <w:rsid w:val="00121772"/>
    <w:rsid w:val="00125AC6"/>
    <w:rsid w:val="00127D30"/>
    <w:rsid w:val="0013113A"/>
    <w:rsid w:val="001314CF"/>
    <w:rsid w:val="001363F5"/>
    <w:rsid w:val="001371D9"/>
    <w:rsid w:val="00140C02"/>
    <w:rsid w:val="00141A17"/>
    <w:rsid w:val="0014244B"/>
    <w:rsid w:val="00142FEA"/>
    <w:rsid w:val="00143FB1"/>
    <w:rsid w:val="001453E7"/>
    <w:rsid w:val="00145419"/>
    <w:rsid w:val="00145486"/>
    <w:rsid w:val="00152510"/>
    <w:rsid w:val="001566AE"/>
    <w:rsid w:val="001610A2"/>
    <w:rsid w:val="001751F7"/>
    <w:rsid w:val="001867C2"/>
    <w:rsid w:val="00193445"/>
    <w:rsid w:val="001961CD"/>
    <w:rsid w:val="001A06AF"/>
    <w:rsid w:val="001A43B1"/>
    <w:rsid w:val="001A71BB"/>
    <w:rsid w:val="001B0044"/>
    <w:rsid w:val="001B29D6"/>
    <w:rsid w:val="001C2EB9"/>
    <w:rsid w:val="001D5887"/>
    <w:rsid w:val="001E25E9"/>
    <w:rsid w:val="001E2720"/>
    <w:rsid w:val="001E71D7"/>
    <w:rsid w:val="001F55FF"/>
    <w:rsid w:val="0020294A"/>
    <w:rsid w:val="00213F62"/>
    <w:rsid w:val="002233F8"/>
    <w:rsid w:val="00234AF2"/>
    <w:rsid w:val="00245119"/>
    <w:rsid w:val="00250312"/>
    <w:rsid w:val="00250FEF"/>
    <w:rsid w:val="00252596"/>
    <w:rsid w:val="00264B6B"/>
    <w:rsid w:val="00270347"/>
    <w:rsid w:val="0027195D"/>
    <w:rsid w:val="0027264C"/>
    <w:rsid w:val="002738DA"/>
    <w:rsid w:val="00282789"/>
    <w:rsid w:val="00290DF5"/>
    <w:rsid w:val="00292645"/>
    <w:rsid w:val="0029583F"/>
    <w:rsid w:val="002A517A"/>
    <w:rsid w:val="002A6274"/>
    <w:rsid w:val="002A7AFE"/>
    <w:rsid w:val="002B01E4"/>
    <w:rsid w:val="002B0E93"/>
    <w:rsid w:val="002B1F59"/>
    <w:rsid w:val="002C04D9"/>
    <w:rsid w:val="002D26C4"/>
    <w:rsid w:val="002E6355"/>
    <w:rsid w:val="002F069E"/>
    <w:rsid w:val="002F2289"/>
    <w:rsid w:val="002F2EB2"/>
    <w:rsid w:val="00301545"/>
    <w:rsid w:val="00303FAD"/>
    <w:rsid w:val="003057B1"/>
    <w:rsid w:val="00306DF4"/>
    <w:rsid w:val="00307501"/>
    <w:rsid w:val="00311EDD"/>
    <w:rsid w:val="00317850"/>
    <w:rsid w:val="00321DDC"/>
    <w:rsid w:val="0032775A"/>
    <w:rsid w:val="0033342D"/>
    <w:rsid w:val="003342CD"/>
    <w:rsid w:val="00336D12"/>
    <w:rsid w:val="0034235E"/>
    <w:rsid w:val="00356296"/>
    <w:rsid w:val="00357671"/>
    <w:rsid w:val="0036009F"/>
    <w:rsid w:val="00373175"/>
    <w:rsid w:val="0037572A"/>
    <w:rsid w:val="00376CCC"/>
    <w:rsid w:val="0038080D"/>
    <w:rsid w:val="00384D13"/>
    <w:rsid w:val="00390853"/>
    <w:rsid w:val="00390A61"/>
    <w:rsid w:val="00392395"/>
    <w:rsid w:val="003936B1"/>
    <w:rsid w:val="003944CF"/>
    <w:rsid w:val="003A1ABD"/>
    <w:rsid w:val="003B1321"/>
    <w:rsid w:val="003B1CA3"/>
    <w:rsid w:val="003B263B"/>
    <w:rsid w:val="003B38E0"/>
    <w:rsid w:val="003B44F3"/>
    <w:rsid w:val="003C3338"/>
    <w:rsid w:val="003C6E1A"/>
    <w:rsid w:val="003D0DD2"/>
    <w:rsid w:val="003D544B"/>
    <w:rsid w:val="003D7001"/>
    <w:rsid w:val="003E3941"/>
    <w:rsid w:val="003E6247"/>
    <w:rsid w:val="003F1908"/>
    <w:rsid w:val="003F4297"/>
    <w:rsid w:val="003F5DAE"/>
    <w:rsid w:val="003F5F3D"/>
    <w:rsid w:val="003F7CA2"/>
    <w:rsid w:val="00410163"/>
    <w:rsid w:val="004128EE"/>
    <w:rsid w:val="00427C7D"/>
    <w:rsid w:val="00431CB0"/>
    <w:rsid w:val="00432195"/>
    <w:rsid w:val="00436373"/>
    <w:rsid w:val="0046042C"/>
    <w:rsid w:val="00467A37"/>
    <w:rsid w:val="0048106F"/>
    <w:rsid w:val="0048126B"/>
    <w:rsid w:val="004825CE"/>
    <w:rsid w:val="004836A6"/>
    <w:rsid w:val="00492EF4"/>
    <w:rsid w:val="004947C9"/>
    <w:rsid w:val="00495781"/>
    <w:rsid w:val="00497365"/>
    <w:rsid w:val="004A4607"/>
    <w:rsid w:val="004A584A"/>
    <w:rsid w:val="004A7556"/>
    <w:rsid w:val="004B0BF6"/>
    <w:rsid w:val="004C1EDF"/>
    <w:rsid w:val="004C49F3"/>
    <w:rsid w:val="004C6B2D"/>
    <w:rsid w:val="004D0A50"/>
    <w:rsid w:val="004D4EA7"/>
    <w:rsid w:val="004D6D31"/>
    <w:rsid w:val="004F59B0"/>
    <w:rsid w:val="0050103C"/>
    <w:rsid w:val="005031FB"/>
    <w:rsid w:val="00503E32"/>
    <w:rsid w:val="005041C6"/>
    <w:rsid w:val="00504C8B"/>
    <w:rsid w:val="00506EF6"/>
    <w:rsid w:val="005153AC"/>
    <w:rsid w:val="005160AB"/>
    <w:rsid w:val="00521D50"/>
    <w:rsid w:val="00523CD9"/>
    <w:rsid w:val="00540C55"/>
    <w:rsid w:val="00541D20"/>
    <w:rsid w:val="005437DB"/>
    <w:rsid w:val="00551881"/>
    <w:rsid w:val="005528F6"/>
    <w:rsid w:val="00557C7B"/>
    <w:rsid w:val="00560C1C"/>
    <w:rsid w:val="00560E32"/>
    <w:rsid w:val="00571A2E"/>
    <w:rsid w:val="00581D4C"/>
    <w:rsid w:val="0058578F"/>
    <w:rsid w:val="00586A35"/>
    <w:rsid w:val="005903FE"/>
    <w:rsid w:val="005927BE"/>
    <w:rsid w:val="00596082"/>
    <w:rsid w:val="00596F2A"/>
    <w:rsid w:val="005B14C4"/>
    <w:rsid w:val="005B2ED3"/>
    <w:rsid w:val="005B493F"/>
    <w:rsid w:val="005C0062"/>
    <w:rsid w:val="005C3D12"/>
    <w:rsid w:val="005C3D72"/>
    <w:rsid w:val="005C5E36"/>
    <w:rsid w:val="005D0695"/>
    <w:rsid w:val="005D0CCE"/>
    <w:rsid w:val="005D7E6E"/>
    <w:rsid w:val="005E0FB4"/>
    <w:rsid w:val="005E22A3"/>
    <w:rsid w:val="005F30FF"/>
    <w:rsid w:val="005F77FD"/>
    <w:rsid w:val="00607A60"/>
    <w:rsid w:val="0061273A"/>
    <w:rsid w:val="00612C56"/>
    <w:rsid w:val="00612E4E"/>
    <w:rsid w:val="00614A3C"/>
    <w:rsid w:val="006317A6"/>
    <w:rsid w:val="006317C4"/>
    <w:rsid w:val="0063608B"/>
    <w:rsid w:val="006410B3"/>
    <w:rsid w:val="00644AC8"/>
    <w:rsid w:val="0064793A"/>
    <w:rsid w:val="00650463"/>
    <w:rsid w:val="006505E7"/>
    <w:rsid w:val="006514CD"/>
    <w:rsid w:val="0065275A"/>
    <w:rsid w:val="006535EC"/>
    <w:rsid w:val="006549A4"/>
    <w:rsid w:val="00654D92"/>
    <w:rsid w:val="00655D86"/>
    <w:rsid w:val="00660A05"/>
    <w:rsid w:val="00661655"/>
    <w:rsid w:val="00670649"/>
    <w:rsid w:val="0067369E"/>
    <w:rsid w:val="00675128"/>
    <w:rsid w:val="00690837"/>
    <w:rsid w:val="0069472B"/>
    <w:rsid w:val="00694749"/>
    <w:rsid w:val="006963DD"/>
    <w:rsid w:val="006978B2"/>
    <w:rsid w:val="006A22F6"/>
    <w:rsid w:val="006A29E8"/>
    <w:rsid w:val="006A5A41"/>
    <w:rsid w:val="006A5D9A"/>
    <w:rsid w:val="006A65FF"/>
    <w:rsid w:val="006B35CD"/>
    <w:rsid w:val="006B4623"/>
    <w:rsid w:val="006B4C6B"/>
    <w:rsid w:val="006C04AF"/>
    <w:rsid w:val="006C4181"/>
    <w:rsid w:val="006C4BE3"/>
    <w:rsid w:val="006D0D7E"/>
    <w:rsid w:val="006D0E9B"/>
    <w:rsid w:val="006D2239"/>
    <w:rsid w:val="006D4E96"/>
    <w:rsid w:val="006E0D12"/>
    <w:rsid w:val="006E4407"/>
    <w:rsid w:val="006E7653"/>
    <w:rsid w:val="006E7A93"/>
    <w:rsid w:val="006F050A"/>
    <w:rsid w:val="006F1681"/>
    <w:rsid w:val="00701E26"/>
    <w:rsid w:val="00701FA6"/>
    <w:rsid w:val="0070306F"/>
    <w:rsid w:val="0070473B"/>
    <w:rsid w:val="0070531E"/>
    <w:rsid w:val="00705913"/>
    <w:rsid w:val="00717FB2"/>
    <w:rsid w:val="007249CB"/>
    <w:rsid w:val="007260B5"/>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15F7"/>
    <w:rsid w:val="00771E4A"/>
    <w:rsid w:val="007800CE"/>
    <w:rsid w:val="00780227"/>
    <w:rsid w:val="00786ED5"/>
    <w:rsid w:val="00790675"/>
    <w:rsid w:val="00791B1D"/>
    <w:rsid w:val="00793451"/>
    <w:rsid w:val="00793808"/>
    <w:rsid w:val="0079682F"/>
    <w:rsid w:val="00797D60"/>
    <w:rsid w:val="007A3F4E"/>
    <w:rsid w:val="007A481F"/>
    <w:rsid w:val="007A502C"/>
    <w:rsid w:val="007A579F"/>
    <w:rsid w:val="007B4009"/>
    <w:rsid w:val="007B561D"/>
    <w:rsid w:val="007C226A"/>
    <w:rsid w:val="007C57E7"/>
    <w:rsid w:val="007D3C28"/>
    <w:rsid w:val="007D7728"/>
    <w:rsid w:val="007E0B4F"/>
    <w:rsid w:val="007E7648"/>
    <w:rsid w:val="007F0061"/>
    <w:rsid w:val="007F055E"/>
    <w:rsid w:val="007F2D1D"/>
    <w:rsid w:val="007F2DCB"/>
    <w:rsid w:val="007F6D6A"/>
    <w:rsid w:val="00800F41"/>
    <w:rsid w:val="00802E06"/>
    <w:rsid w:val="008051C3"/>
    <w:rsid w:val="00810CE2"/>
    <w:rsid w:val="008150D4"/>
    <w:rsid w:val="00816A9D"/>
    <w:rsid w:val="00816B33"/>
    <w:rsid w:val="00824131"/>
    <w:rsid w:val="008313F7"/>
    <w:rsid w:val="00831E0E"/>
    <w:rsid w:val="00835A29"/>
    <w:rsid w:val="0083735E"/>
    <w:rsid w:val="00837CBF"/>
    <w:rsid w:val="00837DC0"/>
    <w:rsid w:val="00840F4E"/>
    <w:rsid w:val="00843705"/>
    <w:rsid w:val="00846F14"/>
    <w:rsid w:val="00847A31"/>
    <w:rsid w:val="00850D0C"/>
    <w:rsid w:val="00853B5E"/>
    <w:rsid w:val="0085553A"/>
    <w:rsid w:val="008651D6"/>
    <w:rsid w:val="0086669E"/>
    <w:rsid w:val="00871E83"/>
    <w:rsid w:val="008812A6"/>
    <w:rsid w:val="0089066F"/>
    <w:rsid w:val="00891A1D"/>
    <w:rsid w:val="008949E1"/>
    <w:rsid w:val="008A09E7"/>
    <w:rsid w:val="008A0A83"/>
    <w:rsid w:val="008A56FD"/>
    <w:rsid w:val="008A665A"/>
    <w:rsid w:val="008A7262"/>
    <w:rsid w:val="008B1EFD"/>
    <w:rsid w:val="008B2523"/>
    <w:rsid w:val="008B3C37"/>
    <w:rsid w:val="008B4128"/>
    <w:rsid w:val="008B710D"/>
    <w:rsid w:val="008C6E83"/>
    <w:rsid w:val="008C72C9"/>
    <w:rsid w:val="008D4A83"/>
    <w:rsid w:val="008E45EF"/>
    <w:rsid w:val="008E4B80"/>
    <w:rsid w:val="008E6FEB"/>
    <w:rsid w:val="008F6FB8"/>
    <w:rsid w:val="009010B7"/>
    <w:rsid w:val="009046DF"/>
    <w:rsid w:val="009073E1"/>
    <w:rsid w:val="0090785F"/>
    <w:rsid w:val="00911F1F"/>
    <w:rsid w:val="0092209C"/>
    <w:rsid w:val="00922D48"/>
    <w:rsid w:val="009268B7"/>
    <w:rsid w:val="00926E45"/>
    <w:rsid w:val="00930F3D"/>
    <w:rsid w:val="00931F2B"/>
    <w:rsid w:val="00932520"/>
    <w:rsid w:val="00932662"/>
    <w:rsid w:val="00934FE1"/>
    <w:rsid w:val="00936367"/>
    <w:rsid w:val="00936F8D"/>
    <w:rsid w:val="0095071A"/>
    <w:rsid w:val="00955704"/>
    <w:rsid w:val="009615E7"/>
    <w:rsid w:val="00962503"/>
    <w:rsid w:val="00966299"/>
    <w:rsid w:val="009668DE"/>
    <w:rsid w:val="00972B12"/>
    <w:rsid w:val="00974F94"/>
    <w:rsid w:val="00976413"/>
    <w:rsid w:val="009827BC"/>
    <w:rsid w:val="00982C4C"/>
    <w:rsid w:val="00986039"/>
    <w:rsid w:val="009870C1"/>
    <w:rsid w:val="009923C7"/>
    <w:rsid w:val="009978A7"/>
    <w:rsid w:val="009B00DC"/>
    <w:rsid w:val="009B396E"/>
    <w:rsid w:val="009B722A"/>
    <w:rsid w:val="009B7559"/>
    <w:rsid w:val="009D3C3B"/>
    <w:rsid w:val="009D46EA"/>
    <w:rsid w:val="009D606C"/>
    <w:rsid w:val="009E56C5"/>
    <w:rsid w:val="009F1D5A"/>
    <w:rsid w:val="009F2833"/>
    <w:rsid w:val="00A012F5"/>
    <w:rsid w:val="00A12291"/>
    <w:rsid w:val="00A15152"/>
    <w:rsid w:val="00A155F9"/>
    <w:rsid w:val="00A164B7"/>
    <w:rsid w:val="00A21DEF"/>
    <w:rsid w:val="00A319FD"/>
    <w:rsid w:val="00A462C6"/>
    <w:rsid w:val="00A55023"/>
    <w:rsid w:val="00A652D8"/>
    <w:rsid w:val="00A739CB"/>
    <w:rsid w:val="00A73D49"/>
    <w:rsid w:val="00A740D7"/>
    <w:rsid w:val="00A75047"/>
    <w:rsid w:val="00A774F0"/>
    <w:rsid w:val="00A8507F"/>
    <w:rsid w:val="00A87921"/>
    <w:rsid w:val="00A9139A"/>
    <w:rsid w:val="00A91E16"/>
    <w:rsid w:val="00A93543"/>
    <w:rsid w:val="00A95518"/>
    <w:rsid w:val="00AA10C4"/>
    <w:rsid w:val="00AA1E43"/>
    <w:rsid w:val="00AA57D8"/>
    <w:rsid w:val="00AA5BF1"/>
    <w:rsid w:val="00AA6E2B"/>
    <w:rsid w:val="00AB0733"/>
    <w:rsid w:val="00AB21AA"/>
    <w:rsid w:val="00AB2327"/>
    <w:rsid w:val="00AC1AC4"/>
    <w:rsid w:val="00AC4630"/>
    <w:rsid w:val="00AD0294"/>
    <w:rsid w:val="00AD7A0A"/>
    <w:rsid w:val="00AE1E64"/>
    <w:rsid w:val="00AE58AB"/>
    <w:rsid w:val="00AE7A48"/>
    <w:rsid w:val="00AF6906"/>
    <w:rsid w:val="00B021F0"/>
    <w:rsid w:val="00B13D73"/>
    <w:rsid w:val="00B13E4F"/>
    <w:rsid w:val="00B14E51"/>
    <w:rsid w:val="00B15A21"/>
    <w:rsid w:val="00B1638F"/>
    <w:rsid w:val="00B23F8E"/>
    <w:rsid w:val="00B25737"/>
    <w:rsid w:val="00B33269"/>
    <w:rsid w:val="00B350C9"/>
    <w:rsid w:val="00B3715C"/>
    <w:rsid w:val="00B4052C"/>
    <w:rsid w:val="00B41CB4"/>
    <w:rsid w:val="00B43D73"/>
    <w:rsid w:val="00B46551"/>
    <w:rsid w:val="00B46D8A"/>
    <w:rsid w:val="00B51DB5"/>
    <w:rsid w:val="00B51DB8"/>
    <w:rsid w:val="00B529EA"/>
    <w:rsid w:val="00B53C69"/>
    <w:rsid w:val="00B61445"/>
    <w:rsid w:val="00B61DDD"/>
    <w:rsid w:val="00B645D5"/>
    <w:rsid w:val="00B64DD4"/>
    <w:rsid w:val="00B64EEB"/>
    <w:rsid w:val="00B64F13"/>
    <w:rsid w:val="00B72DD7"/>
    <w:rsid w:val="00B73DEA"/>
    <w:rsid w:val="00B75243"/>
    <w:rsid w:val="00BA00DF"/>
    <w:rsid w:val="00BA27C9"/>
    <w:rsid w:val="00BA5432"/>
    <w:rsid w:val="00BA7DD8"/>
    <w:rsid w:val="00BB333E"/>
    <w:rsid w:val="00BC5BDA"/>
    <w:rsid w:val="00BC603B"/>
    <w:rsid w:val="00BD304D"/>
    <w:rsid w:val="00BD61E5"/>
    <w:rsid w:val="00BD793B"/>
    <w:rsid w:val="00BE122C"/>
    <w:rsid w:val="00BE7F58"/>
    <w:rsid w:val="00BF3D6B"/>
    <w:rsid w:val="00C00A16"/>
    <w:rsid w:val="00C03DCA"/>
    <w:rsid w:val="00C06212"/>
    <w:rsid w:val="00C1142C"/>
    <w:rsid w:val="00C14A4F"/>
    <w:rsid w:val="00C27D27"/>
    <w:rsid w:val="00C32613"/>
    <w:rsid w:val="00C40D99"/>
    <w:rsid w:val="00C41AE1"/>
    <w:rsid w:val="00C4538D"/>
    <w:rsid w:val="00C461FF"/>
    <w:rsid w:val="00C50274"/>
    <w:rsid w:val="00C503D7"/>
    <w:rsid w:val="00C5423E"/>
    <w:rsid w:val="00C56A17"/>
    <w:rsid w:val="00C72FAB"/>
    <w:rsid w:val="00C7538C"/>
    <w:rsid w:val="00C822AF"/>
    <w:rsid w:val="00C87BCB"/>
    <w:rsid w:val="00C90428"/>
    <w:rsid w:val="00C9472A"/>
    <w:rsid w:val="00C95C6E"/>
    <w:rsid w:val="00C96C07"/>
    <w:rsid w:val="00CA17C5"/>
    <w:rsid w:val="00CA402E"/>
    <w:rsid w:val="00CA54D5"/>
    <w:rsid w:val="00CA7A90"/>
    <w:rsid w:val="00CB6709"/>
    <w:rsid w:val="00CC1F18"/>
    <w:rsid w:val="00CC2FE0"/>
    <w:rsid w:val="00CD0BC3"/>
    <w:rsid w:val="00CD440C"/>
    <w:rsid w:val="00CD4663"/>
    <w:rsid w:val="00CE0036"/>
    <w:rsid w:val="00CE5AA6"/>
    <w:rsid w:val="00CE752A"/>
    <w:rsid w:val="00CF2B1E"/>
    <w:rsid w:val="00CF39D4"/>
    <w:rsid w:val="00D04103"/>
    <w:rsid w:val="00D054A4"/>
    <w:rsid w:val="00D062DA"/>
    <w:rsid w:val="00D144DA"/>
    <w:rsid w:val="00D2224F"/>
    <w:rsid w:val="00D24AA4"/>
    <w:rsid w:val="00D24FA3"/>
    <w:rsid w:val="00D31EBA"/>
    <w:rsid w:val="00D341FA"/>
    <w:rsid w:val="00D34435"/>
    <w:rsid w:val="00D4366E"/>
    <w:rsid w:val="00D47BCC"/>
    <w:rsid w:val="00D5458F"/>
    <w:rsid w:val="00D658B3"/>
    <w:rsid w:val="00D70593"/>
    <w:rsid w:val="00D70EDE"/>
    <w:rsid w:val="00D71BF3"/>
    <w:rsid w:val="00D9290D"/>
    <w:rsid w:val="00D96771"/>
    <w:rsid w:val="00DC112E"/>
    <w:rsid w:val="00DC1C49"/>
    <w:rsid w:val="00DC4B20"/>
    <w:rsid w:val="00DC4FC9"/>
    <w:rsid w:val="00DD1F8F"/>
    <w:rsid w:val="00DD476E"/>
    <w:rsid w:val="00DD5335"/>
    <w:rsid w:val="00DD5676"/>
    <w:rsid w:val="00DE1830"/>
    <w:rsid w:val="00DF0E97"/>
    <w:rsid w:val="00DF403D"/>
    <w:rsid w:val="00E016B0"/>
    <w:rsid w:val="00E04496"/>
    <w:rsid w:val="00E07FB9"/>
    <w:rsid w:val="00E13CDC"/>
    <w:rsid w:val="00E2212F"/>
    <w:rsid w:val="00E238F9"/>
    <w:rsid w:val="00E251D2"/>
    <w:rsid w:val="00E270D5"/>
    <w:rsid w:val="00E27659"/>
    <w:rsid w:val="00E30808"/>
    <w:rsid w:val="00E3154C"/>
    <w:rsid w:val="00E320C3"/>
    <w:rsid w:val="00E36BC9"/>
    <w:rsid w:val="00E5117F"/>
    <w:rsid w:val="00E51B27"/>
    <w:rsid w:val="00E52834"/>
    <w:rsid w:val="00E5338E"/>
    <w:rsid w:val="00E53C81"/>
    <w:rsid w:val="00E5561D"/>
    <w:rsid w:val="00E60B5B"/>
    <w:rsid w:val="00E629FD"/>
    <w:rsid w:val="00E71D5C"/>
    <w:rsid w:val="00E76C2D"/>
    <w:rsid w:val="00E83192"/>
    <w:rsid w:val="00E834D5"/>
    <w:rsid w:val="00E8523D"/>
    <w:rsid w:val="00E87E12"/>
    <w:rsid w:val="00E943FF"/>
    <w:rsid w:val="00E9697D"/>
    <w:rsid w:val="00EA18AE"/>
    <w:rsid w:val="00EA33FF"/>
    <w:rsid w:val="00EB0977"/>
    <w:rsid w:val="00EB13C5"/>
    <w:rsid w:val="00EB2E12"/>
    <w:rsid w:val="00EB3F7D"/>
    <w:rsid w:val="00EB49FA"/>
    <w:rsid w:val="00EB5854"/>
    <w:rsid w:val="00EC47A7"/>
    <w:rsid w:val="00EC4D39"/>
    <w:rsid w:val="00EC5E10"/>
    <w:rsid w:val="00ED429B"/>
    <w:rsid w:val="00EE642D"/>
    <w:rsid w:val="00EF03F0"/>
    <w:rsid w:val="00EF4CBE"/>
    <w:rsid w:val="00EF6D85"/>
    <w:rsid w:val="00F00A79"/>
    <w:rsid w:val="00F019F2"/>
    <w:rsid w:val="00F06E88"/>
    <w:rsid w:val="00F07F37"/>
    <w:rsid w:val="00F13DDE"/>
    <w:rsid w:val="00F2664D"/>
    <w:rsid w:val="00F30418"/>
    <w:rsid w:val="00F3215E"/>
    <w:rsid w:val="00F3231F"/>
    <w:rsid w:val="00F33E87"/>
    <w:rsid w:val="00F404DA"/>
    <w:rsid w:val="00F41CC2"/>
    <w:rsid w:val="00F42BF8"/>
    <w:rsid w:val="00F43012"/>
    <w:rsid w:val="00F52D73"/>
    <w:rsid w:val="00F55A6A"/>
    <w:rsid w:val="00F65834"/>
    <w:rsid w:val="00F66B6F"/>
    <w:rsid w:val="00F73837"/>
    <w:rsid w:val="00F74DA3"/>
    <w:rsid w:val="00F77D8C"/>
    <w:rsid w:val="00F77FEB"/>
    <w:rsid w:val="00F81E2C"/>
    <w:rsid w:val="00F91DFA"/>
    <w:rsid w:val="00F95288"/>
    <w:rsid w:val="00F960F3"/>
    <w:rsid w:val="00F9791B"/>
    <w:rsid w:val="00FA313D"/>
    <w:rsid w:val="00FB2AFC"/>
    <w:rsid w:val="00FB7A39"/>
    <w:rsid w:val="00FC0E1D"/>
    <w:rsid w:val="00FC2B67"/>
    <w:rsid w:val="00FC53DA"/>
    <w:rsid w:val="00FD16A9"/>
    <w:rsid w:val="00FD3F68"/>
    <w:rsid w:val="00FE4758"/>
    <w:rsid w:val="00FF004E"/>
    <w:rsid w:val="00FF0E35"/>
    <w:rsid w:val="00FF0F4A"/>
    <w:rsid w:val="00FF19E7"/>
    <w:rsid w:val="00FF55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53E105F"/>
  <w15:docId w15:val="{C98C94C4-4523-4974-A317-1EFBB0E1C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1C2EB9"/>
    <w:pPr>
      <w:spacing w:before="280" w:after="160"/>
      <w:jc w:val="center"/>
    </w:pPr>
    <w:rPr>
      <w:rFonts w:ascii="Linux Libertine" w:eastAsiaTheme="minorHAnsi" w:hAnsi="Linux Libertine" w:cs="Linux Libertine"/>
      <w:szCs w:val="18"/>
      <w:lang w:val="en-US" w:eastAsia="en-US"/>
      <w14:ligatures w14:val="standard"/>
    </w:rPr>
  </w:style>
  <w:style w:type="character" w:customStyle="1" w:styleId="AuthorsChar">
    <w:name w:val="Authors Char"/>
    <w:basedOn w:val="DefaultParagraphFont"/>
    <w:link w:val="Authors"/>
    <w:rsid w:val="001C2EB9"/>
    <w:rPr>
      <w:rFonts w:ascii="Linux Libertine" w:eastAsiaTheme="minorHAnsi" w:hAnsi="Linux Libertine" w:cs="Linux Libertine"/>
      <w:szCs w:val="18"/>
      <w:lang w:val="en-US" w:eastAsia="en-US"/>
      <w14:ligatures w14:val="standard"/>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mi">
    <w:name w:val="mi"/>
    <w:basedOn w:val="DefaultParagraphFont"/>
    <w:rsid w:val="006410B3"/>
  </w:style>
  <w:style w:type="character" w:customStyle="1" w:styleId="mo">
    <w:name w:val="mo"/>
    <w:basedOn w:val="DefaultParagraphFont"/>
    <w:rsid w:val="006410B3"/>
  </w:style>
  <w:style w:type="character" w:styleId="UnresolvedMention">
    <w:name w:val="Unresolved Mention"/>
    <w:basedOn w:val="DefaultParagraphFont"/>
    <w:uiPriority w:val="99"/>
    <w:semiHidden/>
    <w:unhideWhenUsed/>
    <w:rsid w:val="009325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3771330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C2482B85-FE19-4A2F-BBFA-24F654020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1820</TotalTime>
  <Pages>9</Pages>
  <Words>4750</Words>
  <Characters>27075</Characters>
  <Application>Microsoft Office Word</Application>
  <DocSecurity>0</DocSecurity>
  <Lines>225</Lines>
  <Paragraphs>63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31762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Jainesh Pathak (PGT)</cp:lastModifiedBy>
  <cp:revision>10</cp:revision>
  <cp:lastPrinted>2023-06-23T14:45:00Z</cp:lastPrinted>
  <dcterms:created xsi:type="dcterms:W3CDTF">2023-08-14T18:09:00Z</dcterms:created>
  <dcterms:modified xsi:type="dcterms:W3CDTF">2023-08-15T18:00:00Z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